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73D9" w14:textId="77777777" w:rsidR="00267E9E" w:rsidRDefault="00000000">
      <w:pPr>
        <w:pStyle w:val="Heading3"/>
        <w:spacing w:before="76"/>
      </w:pPr>
      <w:r>
        <w:t>Vennela c s</w:t>
      </w:r>
    </w:p>
    <w:p w14:paraId="757041FE" w14:textId="77777777" w:rsidR="00267E9E" w:rsidRDefault="00000000">
      <w:pPr>
        <w:spacing w:before="62" w:line="586" w:lineRule="exact"/>
        <w:ind w:left="100" w:right="7790"/>
      </w:pPr>
      <w:r>
        <w:rPr>
          <w:b/>
        </w:rPr>
        <w:t>Sr</w:t>
      </w:r>
      <w:r>
        <w:rPr>
          <w:b/>
          <w:spacing w:val="-13"/>
        </w:rPr>
        <w:t xml:space="preserve"> </w:t>
      </w:r>
      <w:r>
        <w:rPr>
          <w:b/>
        </w:rPr>
        <w:t>Analyst /Software</w:t>
      </w:r>
      <w:r>
        <w:rPr>
          <w:b/>
          <w:spacing w:val="-10"/>
        </w:rPr>
        <w:t xml:space="preserve"> </w:t>
      </w:r>
      <w:r>
        <w:rPr>
          <w:b/>
        </w:rPr>
        <w:t>Engineer</w:t>
      </w:r>
      <w:r>
        <w:rPr>
          <w:b/>
          <w:spacing w:val="-12"/>
        </w:rPr>
        <w:t xml:space="preserve"> </w:t>
      </w:r>
      <w:r>
        <w:rPr>
          <w:b/>
        </w:rPr>
        <w:t>Contact Information:</w:t>
      </w:r>
    </w:p>
    <w:p w14:paraId="6EA09858" w14:textId="77777777" w:rsidR="00267E9E" w:rsidRDefault="00000000">
      <w:pPr>
        <w:pStyle w:val="BodyText"/>
        <w:spacing w:line="231" w:lineRule="exact"/>
        <w:ind w:left="100"/>
      </w:pPr>
      <w:r>
        <w:rPr>
          <w:rFonts w:ascii="Segoe UI" w:hAnsi="Segoe UI"/>
        </w:rPr>
        <w:t>+(91)</w:t>
      </w:r>
      <w:r>
        <w:rPr>
          <w:rFonts w:ascii="Segoe UI" w:hAnsi="Segoe UI"/>
          <w:spacing w:val="-1"/>
        </w:rPr>
        <w:t xml:space="preserve"> </w:t>
      </w:r>
      <w:r>
        <w:rPr>
          <w:rFonts w:ascii="Segoe UI" w:hAnsi="Segoe UI"/>
          <w:spacing w:val="-2"/>
        </w:rPr>
        <w:t>9686556279</w:t>
      </w:r>
    </w:p>
    <w:p w14:paraId="2201578A" w14:textId="77777777" w:rsidR="00267E9E" w:rsidRDefault="00000000">
      <w:pPr>
        <w:ind w:left="100" w:right="6695"/>
      </w:pPr>
      <w:hyperlink r:id="rId7" w:history="1">
        <w:r>
          <w:rPr>
            <w:rStyle w:val="Hyperlink"/>
            <w:spacing w:val="-2"/>
          </w:rPr>
          <w:t>vennelareddycs2000@gmail.com</w:t>
        </w:r>
      </w:hyperlink>
      <w:r>
        <w:rPr>
          <w:spacing w:val="-2"/>
        </w:rPr>
        <w:t xml:space="preserve"> </w:t>
      </w:r>
    </w:p>
    <w:p w14:paraId="28880E71" w14:textId="77777777" w:rsidR="00267E9E" w:rsidRDefault="00000000">
      <w:pPr>
        <w:ind w:left="100" w:right="6695"/>
      </w:pPr>
      <w:hyperlink r:id="rId8" w:history="1">
        <w:r>
          <w:rPr>
            <w:rStyle w:val="Hyperlink"/>
            <w:spacing w:val="-2"/>
          </w:rPr>
          <w:t>www.linkedin.com/in/vennela-c-s-360070170/</w:t>
        </w:r>
      </w:hyperlink>
    </w:p>
    <w:p w14:paraId="069EDF91" w14:textId="77777777" w:rsidR="00267E9E" w:rsidRDefault="00000000">
      <w:pPr>
        <w:ind w:left="100" w:right="6695"/>
      </w:pPr>
      <w:r>
        <w:t>Chintamani, Karnataka - 563125</w:t>
      </w:r>
    </w:p>
    <w:p w14:paraId="17F38157" w14:textId="77777777" w:rsidR="00267E9E" w:rsidRDefault="00000000">
      <w:pPr>
        <w:pStyle w:val="Heading1"/>
      </w:pPr>
      <w:r>
        <w:rPr>
          <w:noProof/>
        </w:rPr>
        <w:drawing>
          <wp:inline distT="0" distB="0" distL="0" distR="0" wp14:anchorId="33A09513" wp14:editId="3283D10C">
            <wp:extent cx="146047" cy="158748"/>
            <wp:effectExtent l="0" t="0" r="6353" b="0"/>
            <wp:docPr id="327550189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047" cy="1587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bookmarkStart w:id="0" w:name="PROFILE_SUMMARY"/>
      <w:bookmarkEnd w:id="0"/>
      <w:r>
        <w:rPr>
          <w:color w:val="171775"/>
          <w:spacing w:val="-14"/>
        </w:rPr>
        <w:t xml:space="preserve">PROFILE </w:t>
      </w:r>
      <w:r>
        <w:rPr>
          <w:color w:val="171775"/>
        </w:rPr>
        <w:t>SUMMARY</w:t>
      </w:r>
    </w:p>
    <w:p w14:paraId="73B59AE7" w14:textId="77777777" w:rsidR="00267E9E" w:rsidRDefault="00000000">
      <w:pPr>
        <w:pStyle w:val="BodyText"/>
        <w:spacing w:before="5"/>
      </w:pP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487587840" behindDoc="0" locked="0" layoutInCell="1" allowOverlap="1" wp14:anchorId="05F7765B" wp14:editId="01842EFE">
                <wp:simplePos x="0" y="0"/>
                <wp:positionH relativeFrom="page">
                  <wp:posOffset>539752</wp:posOffset>
                </wp:positionH>
                <wp:positionV relativeFrom="paragraph">
                  <wp:posOffset>55686</wp:posOffset>
                </wp:positionV>
                <wp:extent cx="6692895" cy="1271"/>
                <wp:effectExtent l="0" t="0" r="0" b="0"/>
                <wp:wrapTopAndBottom/>
                <wp:docPr id="491632907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895" cy="1271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6692900"/>
                            <a:gd name="f4" fmla="val 1270"/>
                            <a:gd name="f5" fmla="val 6692392"/>
                            <a:gd name="f6" fmla="*/ f0 1 6692900"/>
                            <a:gd name="f7" fmla="*/ f1 1 1270"/>
                            <a:gd name="f8" fmla="val f2"/>
                            <a:gd name="f9" fmla="val f3"/>
                            <a:gd name="f10" fmla="val f4"/>
                            <a:gd name="f11" fmla="+- f10 0 f8"/>
                            <a:gd name="f12" fmla="+- f9 0 f8"/>
                            <a:gd name="f13" fmla="*/ f12 1 6692900"/>
                            <a:gd name="f14" fmla="*/ f11 1 1270"/>
                            <a:gd name="f15" fmla="*/ 0 1 f13"/>
                            <a:gd name="f16" fmla="*/ 6692900 1 f13"/>
                            <a:gd name="f17" fmla="*/ 0 1 f14"/>
                            <a:gd name="f18" fmla="*/ 1270 1 f14"/>
                            <a:gd name="f19" fmla="*/ f15 f6 1"/>
                            <a:gd name="f20" fmla="*/ f16 f6 1"/>
                            <a:gd name="f21" fmla="*/ f18 f7 1"/>
                            <a:gd name="f22" fmla="*/ f17 f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9" t="f22" r="f20" b="f21"/>
                          <a:pathLst>
                            <a:path w="6692900" h="1270">
                              <a:moveTo>
                                <a:pt x="f2" y="f2"/>
                              </a:moveTo>
                              <a:lnTo>
                                <a:pt x="f5" y="f2"/>
                              </a:lnTo>
                            </a:path>
                          </a:pathLst>
                        </a:custGeom>
                        <a:noFill/>
                        <a:ln w="504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32FF19B" id="Graphic 3" o:spid="_x0000_s1026" style="position:absolute;margin-left:42.5pt;margin-top:4.4pt;width:527pt;height:.1pt;z-index:48758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" path="m,l6692392,e" filled="f" strokeweight=".14019mm">
                <v:path arrowok="t" o:connecttype="custom" o:connectlocs="3346448,0;6692895,636;3346448,1271;0,636" o:connectangles="270,0,90,180" textboxrect="0,0,6692900,1270"/>
                <w10:wrap type="topAndBottom" anchorx="page"/>
              </v:shape>
            </w:pict>
          </mc:Fallback>
        </mc:AlternateContent>
      </w:r>
    </w:p>
    <w:p w14:paraId="190487E2" w14:textId="77777777" w:rsidR="00267E9E" w:rsidRDefault="00000000">
      <w:pPr>
        <w:spacing w:before="5"/>
        <w:ind w:left="240" w:right="307"/>
      </w:pPr>
      <w:r>
        <w:rPr>
          <w:rFonts w:ascii="Trebuchet MS" w:hAnsi="Trebuchet MS"/>
          <w:color w:val="0D0D0D"/>
        </w:rPr>
        <w:t>DevOps Engineer with around 3 years of hands-on experience in AWS Cloud, CI/CD pipeline automation, and Infrastructure as Code (</w:t>
      </w:r>
      <w:proofErr w:type="spellStart"/>
      <w:r>
        <w:rPr>
          <w:rFonts w:ascii="Trebuchet MS" w:hAnsi="Trebuchet MS"/>
          <w:color w:val="0D0D0D"/>
        </w:rPr>
        <w:t>IaC</w:t>
      </w:r>
      <w:proofErr w:type="spellEnd"/>
      <w:r>
        <w:rPr>
          <w:rFonts w:ascii="Trebuchet MS" w:hAnsi="Trebuchet MS"/>
          <w:color w:val="0D0D0D"/>
        </w:rPr>
        <w:t xml:space="preserve">). </w:t>
      </w:r>
      <w:proofErr w:type="gramStart"/>
      <w:r>
        <w:rPr>
          <w:rFonts w:ascii="Trebuchet MS" w:hAnsi="Trebuchet MS"/>
          <w:color w:val="0D0D0D"/>
        </w:rPr>
        <w:t>Skilled</w:t>
      </w:r>
      <w:proofErr w:type="gramEnd"/>
      <w:r>
        <w:rPr>
          <w:rFonts w:ascii="Trebuchet MS" w:hAnsi="Trebuchet MS"/>
          <w:color w:val="0D0D0D"/>
        </w:rPr>
        <w:t xml:space="preserve"> in streamlining build and deployment processes using Jenkins, Docker, and Kubernetes. Experienced in automating infrastructure provisioning with Terraform and Ansible, ensuring efficient, secure, and reliable cloud environments. Seeking</w:t>
      </w:r>
      <w:r>
        <w:rPr>
          <w:rFonts w:ascii="Trebuchet MS" w:hAnsi="Trebuchet MS"/>
          <w:color w:val="0D0D0D"/>
          <w:spacing w:val="-2"/>
        </w:rPr>
        <w:t xml:space="preserve"> </w:t>
      </w:r>
      <w:r>
        <w:rPr>
          <w:rFonts w:ascii="Trebuchet MS" w:hAnsi="Trebuchet MS"/>
          <w:color w:val="0D0D0D"/>
        </w:rPr>
        <w:t>to</w:t>
      </w:r>
      <w:r>
        <w:rPr>
          <w:rFonts w:ascii="Trebuchet MS" w:hAnsi="Trebuchet MS"/>
          <w:color w:val="0D0D0D"/>
          <w:spacing w:val="-3"/>
        </w:rPr>
        <w:t xml:space="preserve"> </w:t>
      </w:r>
      <w:r>
        <w:rPr>
          <w:rFonts w:ascii="Trebuchet MS" w:hAnsi="Trebuchet MS"/>
          <w:color w:val="0D0D0D"/>
        </w:rPr>
        <w:t>contribute</w:t>
      </w:r>
      <w:r>
        <w:rPr>
          <w:rFonts w:ascii="Trebuchet MS" w:hAnsi="Trebuchet MS"/>
          <w:color w:val="0D0D0D"/>
          <w:spacing w:val="-7"/>
        </w:rPr>
        <w:t xml:space="preserve"> </w:t>
      </w:r>
      <w:r>
        <w:rPr>
          <w:rFonts w:ascii="Trebuchet MS" w:hAnsi="Trebuchet MS"/>
          <w:color w:val="0D0D0D"/>
        </w:rPr>
        <w:t>expertise</w:t>
      </w:r>
      <w:r>
        <w:rPr>
          <w:rFonts w:ascii="Trebuchet MS" w:hAnsi="Trebuchet MS"/>
          <w:color w:val="0D0D0D"/>
          <w:spacing w:val="-3"/>
        </w:rPr>
        <w:t xml:space="preserve"> </w:t>
      </w:r>
      <w:r>
        <w:rPr>
          <w:rFonts w:ascii="Trebuchet MS" w:hAnsi="Trebuchet MS"/>
          <w:color w:val="0D0D0D"/>
        </w:rPr>
        <w:t>to</w:t>
      </w:r>
      <w:r>
        <w:rPr>
          <w:rFonts w:ascii="Trebuchet MS" w:hAnsi="Trebuchet MS"/>
          <w:color w:val="0D0D0D"/>
          <w:spacing w:val="-3"/>
        </w:rPr>
        <w:t xml:space="preserve"> </w:t>
      </w:r>
      <w:r>
        <w:rPr>
          <w:rFonts w:ascii="Trebuchet MS" w:hAnsi="Trebuchet MS"/>
          <w:color w:val="0D0D0D"/>
        </w:rPr>
        <w:t>a</w:t>
      </w:r>
      <w:r>
        <w:rPr>
          <w:rFonts w:ascii="Trebuchet MS" w:hAnsi="Trebuchet MS"/>
          <w:color w:val="0D0D0D"/>
          <w:spacing w:val="-6"/>
        </w:rPr>
        <w:t xml:space="preserve"> </w:t>
      </w:r>
      <w:r>
        <w:rPr>
          <w:rFonts w:ascii="Trebuchet MS" w:hAnsi="Trebuchet MS"/>
          <w:color w:val="0D0D0D"/>
        </w:rPr>
        <w:t>dynamic</w:t>
      </w:r>
      <w:r>
        <w:rPr>
          <w:rFonts w:ascii="Trebuchet MS" w:hAnsi="Trebuchet MS"/>
          <w:color w:val="0D0D0D"/>
          <w:spacing w:val="-1"/>
        </w:rPr>
        <w:t xml:space="preserve"> </w:t>
      </w:r>
      <w:r>
        <w:rPr>
          <w:rFonts w:ascii="Trebuchet MS" w:hAnsi="Trebuchet MS"/>
          <w:color w:val="0D0D0D"/>
        </w:rPr>
        <w:t>and growth-oriented organization.</w:t>
      </w:r>
    </w:p>
    <w:p w14:paraId="5DDD953C" w14:textId="77777777" w:rsidR="00267E9E" w:rsidRDefault="00000000">
      <w:pPr>
        <w:pStyle w:val="Heading1"/>
        <w:spacing w:before="233"/>
      </w:pPr>
      <w:r>
        <w:rPr>
          <w:noProof/>
        </w:rPr>
        <w:drawing>
          <wp:inline distT="0" distB="0" distL="0" distR="0" wp14:anchorId="470B8703" wp14:editId="20475589">
            <wp:extent cx="191767" cy="142875"/>
            <wp:effectExtent l="0" t="0" r="0" b="9525"/>
            <wp:docPr id="1782835745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767" cy="1428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23"/>
          <w:sz w:val="20"/>
        </w:rPr>
        <w:t xml:space="preserve"> </w:t>
      </w:r>
      <w:bookmarkStart w:id="1" w:name="TECHNICAL_SKILLS"/>
      <w:bookmarkEnd w:id="1"/>
      <w:r>
        <w:rPr>
          <w:color w:val="171775"/>
          <w:w w:val="70"/>
        </w:rPr>
        <w:t>TECHNICAL</w:t>
      </w:r>
      <w:r>
        <w:rPr>
          <w:color w:val="171775"/>
        </w:rPr>
        <w:t xml:space="preserve"> </w:t>
      </w:r>
      <w:r>
        <w:rPr>
          <w:color w:val="171775"/>
          <w:w w:val="95"/>
        </w:rPr>
        <w:t>SKILLS</w:t>
      </w:r>
    </w:p>
    <w:p w14:paraId="18B2F81D" w14:textId="77777777" w:rsidR="00267E9E" w:rsidRDefault="00000000">
      <w:pPr>
        <w:pStyle w:val="BodyText"/>
        <w:spacing w:before="1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88352" behindDoc="0" locked="0" layoutInCell="1" allowOverlap="1" wp14:anchorId="6BA926BC" wp14:editId="533FDC74">
                <wp:simplePos x="0" y="0"/>
                <wp:positionH relativeFrom="page">
                  <wp:posOffset>539752</wp:posOffset>
                </wp:positionH>
                <wp:positionV relativeFrom="paragraph">
                  <wp:posOffset>163732</wp:posOffset>
                </wp:positionV>
                <wp:extent cx="6931068" cy="22722"/>
                <wp:effectExtent l="0" t="0" r="22182" b="15378"/>
                <wp:wrapTopAndBottom/>
                <wp:docPr id="53065689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68" cy="22722"/>
                          <a:chOff x="0" y="0"/>
                          <a:chExt cx="6931068" cy="22722"/>
                        </a:xfrm>
                      </wpg:grpSpPr>
                      <wps:wsp>
                        <wps:cNvPr id="1669107564" name="Graphic 6"/>
                        <wps:cNvSpPr/>
                        <wps:spPr>
                          <a:xfrm>
                            <a:off x="0" y="0"/>
                            <a:ext cx="6927851" cy="21588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927850"/>
                              <a:gd name="f4" fmla="val 21590"/>
                              <a:gd name="f5" fmla="*/ f0 1 6927850"/>
                              <a:gd name="f6" fmla="*/ f1 1 21590"/>
                              <a:gd name="f7" fmla="val f2"/>
                              <a:gd name="f8" fmla="val f3"/>
                              <a:gd name="f9" fmla="val f4"/>
                              <a:gd name="f10" fmla="+- f9 0 f7"/>
                              <a:gd name="f11" fmla="+- f8 0 f7"/>
                              <a:gd name="f12" fmla="*/ f11 1 6927850"/>
                              <a:gd name="f13" fmla="*/ f10 1 21590"/>
                              <a:gd name="f14" fmla="*/ f7 1 f12"/>
                              <a:gd name="f15" fmla="*/ f8 1 f12"/>
                              <a:gd name="f16" fmla="*/ f7 1 f13"/>
                              <a:gd name="f17" fmla="*/ f9 1 f13"/>
                              <a:gd name="f18" fmla="*/ f14 f5 1"/>
                              <a:gd name="f19" fmla="*/ f15 f5 1"/>
                              <a:gd name="f20" fmla="*/ f17 f6 1"/>
                              <a:gd name="f21" fmla="*/ f16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8" t="f21" r="f19" b="f20"/>
                            <a:pathLst>
                              <a:path w="6927850" h="21590">
                                <a:moveTo>
                                  <a:pt x="f3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4"/>
                                </a:lnTo>
                                <a:lnTo>
                                  <a:pt x="f3" y="f4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844905656" name="Graphic 7"/>
                        <wps:cNvSpPr/>
                        <wps:spPr>
                          <a:xfrm>
                            <a:off x="6927595" y="1262"/>
                            <a:ext cx="3172" cy="317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3175"/>
                              <a:gd name="f4" fmla="val 3047"/>
                              <a:gd name="f5" fmla="val 3048"/>
                              <a:gd name="f6" fmla="*/ f0 1 3175"/>
                              <a:gd name="f7" fmla="*/ f1 1 3175"/>
                              <a:gd name="f8" fmla="val f2"/>
                              <a:gd name="f9" fmla="val f3"/>
                              <a:gd name="f10" fmla="+- f9 0 f8"/>
                              <a:gd name="f11" fmla="*/ f10 1 3175"/>
                              <a:gd name="f12" fmla="*/ f8 1 f11"/>
                              <a:gd name="f13" fmla="*/ f9 1 f11"/>
                              <a:gd name="f14" fmla="*/ f12 f6 1"/>
                              <a:gd name="f15" fmla="*/ f13 f6 1"/>
                              <a:gd name="f16" fmla="*/ f13 f7 1"/>
                              <a:gd name="f17" fmla="*/ f12 f7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4" t="f17" r="f15" b="f16"/>
                            <a:pathLst>
                              <a:path w="3175" h="3175">
                                <a:moveTo>
                                  <a:pt x="f4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5"/>
                                </a:lnTo>
                                <a:lnTo>
                                  <a:pt x="f4" y="f5"/>
                                </a:lnTo>
                                <a:lnTo>
                                  <a:pt x="f4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764562465" name="Graphic 8"/>
                        <wps:cNvSpPr/>
                        <wps:spPr>
                          <a:xfrm>
                            <a:off x="45" y="1262"/>
                            <a:ext cx="6931023" cy="18416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931025"/>
                              <a:gd name="f4" fmla="val 18415"/>
                              <a:gd name="f5" fmla="val 3048"/>
                              <a:gd name="f6" fmla="val 18288"/>
                              <a:gd name="f7" fmla="val 6930580"/>
                              <a:gd name="f8" fmla="val 6927545"/>
                              <a:gd name="f9" fmla="*/ f0 1 6931025"/>
                              <a:gd name="f10" fmla="*/ f1 1 18415"/>
                              <a:gd name="f11" fmla="val f2"/>
                              <a:gd name="f12" fmla="val f3"/>
                              <a:gd name="f13" fmla="val f4"/>
                              <a:gd name="f14" fmla="+- f13 0 f11"/>
                              <a:gd name="f15" fmla="+- f12 0 f11"/>
                              <a:gd name="f16" fmla="*/ f15 1 6931025"/>
                              <a:gd name="f17" fmla="*/ f14 1 18415"/>
                              <a:gd name="f18" fmla="*/ f11 1 f16"/>
                              <a:gd name="f19" fmla="*/ f12 1 f16"/>
                              <a:gd name="f20" fmla="*/ f11 1 f17"/>
                              <a:gd name="f21" fmla="*/ f13 1 f17"/>
                              <a:gd name="f22" fmla="*/ f18 f9 1"/>
                              <a:gd name="f23" fmla="*/ f19 f9 1"/>
                              <a:gd name="f24" fmla="*/ f21 f10 1"/>
                              <a:gd name="f25" fmla="*/ f20 f10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2" t="f25" r="f23" b="f24"/>
                            <a:pathLst>
                              <a:path w="6931025" h="18415">
                                <a:moveTo>
                                  <a:pt x="f5" y="f5"/>
                                </a:moveTo>
                                <a:lnTo>
                                  <a:pt x="f2" y="f5"/>
                                </a:lnTo>
                                <a:lnTo>
                                  <a:pt x="f2" y="f6"/>
                                </a:lnTo>
                                <a:lnTo>
                                  <a:pt x="f5" y="f6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  <a:path w="6931025" h="18415">
                                <a:moveTo>
                                  <a:pt x="f7" y="f2"/>
                                </a:moveTo>
                                <a:lnTo>
                                  <a:pt x="f8" y="f2"/>
                                </a:lnTo>
                                <a:lnTo>
                                  <a:pt x="f8" y="f5"/>
                                </a:lnTo>
                                <a:lnTo>
                                  <a:pt x="f7" y="f5"/>
                                </a:lnTo>
                                <a:lnTo>
                                  <a:pt x="f7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740249394" name="Graphic 9"/>
                        <wps:cNvSpPr/>
                        <wps:spPr>
                          <a:xfrm>
                            <a:off x="6927595" y="4316"/>
                            <a:ext cx="3172" cy="1524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3175"/>
                              <a:gd name="f4" fmla="val 15240"/>
                              <a:gd name="f5" fmla="val 3047"/>
                              <a:gd name="f6" fmla="val 15239"/>
                              <a:gd name="f7" fmla="*/ f0 1 3175"/>
                              <a:gd name="f8" fmla="*/ f1 1 1524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3175"/>
                              <a:gd name="f15" fmla="*/ f12 1 15240"/>
                              <a:gd name="f16" fmla="*/ f9 1 f14"/>
                              <a:gd name="f17" fmla="*/ f10 1 f14"/>
                              <a:gd name="f18" fmla="*/ f9 1 f15"/>
                              <a:gd name="f19" fmla="*/ f11 1 f15"/>
                              <a:gd name="f20" fmla="*/ f16 f7 1"/>
                              <a:gd name="f21" fmla="*/ f17 f7 1"/>
                              <a:gd name="f22" fmla="*/ f19 f8 1"/>
                              <a:gd name="f23" fmla="*/ f18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3" r="f21" b="f22"/>
                            <a:pathLst>
                              <a:path w="3175" h="15240">
                                <a:moveTo>
                                  <a:pt x="f5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6"/>
                                </a:lnTo>
                                <a:lnTo>
                                  <a:pt x="f5" y="f6"/>
                                </a:lnTo>
                                <a:lnTo>
                                  <a:pt x="f5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71782812" name="Graphic 10"/>
                        <wps:cNvSpPr/>
                        <wps:spPr>
                          <a:xfrm>
                            <a:off x="45" y="19550"/>
                            <a:ext cx="3172" cy="317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3175"/>
                              <a:gd name="f4" fmla="val 3048"/>
                              <a:gd name="f5" fmla="*/ f0 1 3175"/>
                              <a:gd name="f6" fmla="*/ f1 1 3175"/>
                              <a:gd name="f7" fmla="val f2"/>
                              <a:gd name="f8" fmla="val f3"/>
                              <a:gd name="f9" fmla="+- f8 0 f7"/>
                              <a:gd name="f10" fmla="*/ f9 1 3175"/>
                              <a:gd name="f11" fmla="*/ f7 1 f10"/>
                              <a:gd name="f12" fmla="*/ f8 1 f10"/>
                              <a:gd name="f13" fmla="*/ f11 f5 1"/>
                              <a:gd name="f14" fmla="*/ f12 f5 1"/>
                              <a:gd name="f15" fmla="*/ f12 f6 1"/>
                              <a:gd name="f16" fmla="*/ f11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3" t="f16" r="f14" b="f15"/>
                            <a:pathLst>
                              <a:path w="3175" h="3175">
                                <a:moveTo>
                                  <a:pt x="f4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4"/>
                                </a:lnTo>
                                <a:lnTo>
                                  <a:pt x="f4" y="f4"/>
                                </a:lnTo>
                                <a:lnTo>
                                  <a:pt x="f4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499747387" name="Graphic 11"/>
                        <wps:cNvSpPr/>
                        <wps:spPr>
                          <a:xfrm>
                            <a:off x="45" y="19550"/>
                            <a:ext cx="6931023" cy="317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931025"/>
                              <a:gd name="f4" fmla="val 3175"/>
                              <a:gd name="f5" fmla="val 6927469"/>
                              <a:gd name="f6" fmla="val 3048"/>
                              <a:gd name="f7" fmla="val 6930580"/>
                              <a:gd name="f8" fmla="val 6927545"/>
                              <a:gd name="f9" fmla="*/ f0 1 6931025"/>
                              <a:gd name="f10" fmla="*/ f1 1 3175"/>
                              <a:gd name="f11" fmla="val f2"/>
                              <a:gd name="f12" fmla="val f3"/>
                              <a:gd name="f13" fmla="val f4"/>
                              <a:gd name="f14" fmla="+- f13 0 f11"/>
                              <a:gd name="f15" fmla="+- f12 0 f11"/>
                              <a:gd name="f16" fmla="*/ f15 1 6931025"/>
                              <a:gd name="f17" fmla="*/ f14 1 3175"/>
                              <a:gd name="f18" fmla="*/ f11 1 f16"/>
                              <a:gd name="f19" fmla="*/ f12 1 f16"/>
                              <a:gd name="f20" fmla="*/ f11 1 f17"/>
                              <a:gd name="f21" fmla="*/ f13 1 f17"/>
                              <a:gd name="f22" fmla="*/ f18 f9 1"/>
                              <a:gd name="f23" fmla="*/ f19 f9 1"/>
                              <a:gd name="f24" fmla="*/ f21 f10 1"/>
                              <a:gd name="f25" fmla="*/ f20 f10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2" t="f25" r="f23" b="f24"/>
                            <a:pathLst>
                              <a:path w="6931025" h="3175">
                                <a:moveTo>
                                  <a:pt x="f5" y="f2"/>
                                </a:moveTo>
                                <a:lnTo>
                                  <a:pt x="f6" y="f2"/>
                                </a:lnTo>
                                <a:lnTo>
                                  <a:pt x="f2" y="f2"/>
                                </a:lnTo>
                                <a:lnTo>
                                  <a:pt x="f2" y="f6"/>
                                </a:lnTo>
                                <a:lnTo>
                                  <a:pt x="f6" y="f6"/>
                                </a:lnTo>
                                <a:lnTo>
                                  <a:pt x="f5" y="f6"/>
                                </a:lnTo>
                                <a:lnTo>
                                  <a:pt x="f5" y="f2"/>
                                </a:lnTo>
                                <a:close/>
                              </a:path>
                              <a:path w="6931025" h="3175">
                                <a:moveTo>
                                  <a:pt x="f7" y="f2"/>
                                </a:moveTo>
                                <a:lnTo>
                                  <a:pt x="f8" y="f2"/>
                                </a:lnTo>
                                <a:lnTo>
                                  <a:pt x="f8" y="f6"/>
                                </a:lnTo>
                                <a:lnTo>
                                  <a:pt x="f7" y="f6"/>
                                </a:lnTo>
                                <a:lnTo>
                                  <a:pt x="f7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45F66" id="Group 5" o:spid="_x0000_s1026" style="position:absolute;margin-left:42.5pt;margin-top:12.9pt;width:545.75pt;height:1.8pt;z-index:487588352;mso-position-horizontal-relative:page" coordsize="69310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">
                <v:shape id="Graphic 6" o:spid="_x0000_s1027" style="position:absolute;width:69278;height:215;visibility:visible;mso-wrap-style:square;v-text-anchor:top" coordsize="692785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" path="m6927850,l,,,21590r6927850,l6927850,xe" fillcolor="#9f9f9f" stroked="f">
                  <v:path arrowok="t" o:connecttype="custom" o:connectlocs="3463926,0;6927851,10794;3463926,21588;0,10794" o:connectangles="270,0,90,180" textboxrect="0,0,6927850,21590"/>
                </v:shape>
                <v:shape id="Graphic 7" o:spid="_x0000_s1028" style="position:absolute;left:69275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" path="m3047,l,,,3048r3047,l3047,xe" fillcolor="#e2e2e2" stroked="f">
                  <v:path arrowok="t" o:connecttype="custom" o:connectlocs="1586,0;3172,1586;1586,3172;0,1586" o:connectangles="270,0,90,180" textboxrect="0,0,3175,3175"/>
                </v:shape>
                <v:shape id="Graphic 8" o:spid="_x0000_s1029" style="position:absolute;top:12;width:69310;height:184;visibility:visible;mso-wrap-style:square;v-text-anchor:top" coordsize="69310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" path="m3048,3048l,3048,,18288r3048,l3048,3048xem6930580,r-3035,l6927545,3048r3035,l6930580,xe" fillcolor="#9f9f9f" stroked="f">
                  <v:path arrowok="t" o:connecttype="custom" o:connectlocs="3465512,0;6931023,9208;3465512,18416;0,9208" o:connectangles="270,0,90,180" textboxrect="0,0,6931025,18415"/>
                </v:shape>
                <v:shape id="Graphic 9" o:spid="_x0000_s1030" style="position:absolute;left:69275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" path="m3047,l,,,15239r3047,l3047,xe" fillcolor="#e2e2e2" stroked="f">
                  <v:path arrowok="t" o:connecttype="custom" o:connectlocs="1586,0;3172,7622;1586,15243;0,7622" o:connectangles="270,0,90,180" textboxrect="0,0,3175,15240"/>
                </v:shape>
                <v:shape id="Graphic 10" o:spid="_x0000_s1031" style="position:absolute;top:19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" path="m3048,l,,,3048r3048,l3048,xe" fillcolor="#9f9f9f" stroked="f">
                  <v:path arrowok="t" o:connecttype="custom" o:connectlocs="1586,0;3172,1586;1586,3172;0,1586" o:connectangles="270,0,90,180" textboxrect="0,0,3175,3175"/>
                </v:shape>
                <v:shape id="Graphic 11" o:spid="_x0000_s1032" style="position:absolute;top:195;width:69310;height:32;visibility:visible;mso-wrap-style:square;v-text-anchor:top" coordsize="69310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" path="m6927469,l3048,,,,,3048r3048,l6927469,3048r,-3048xem6930580,r-3035,l6927545,3048r3035,l6930580,xe" fillcolor="#e2e2e2" stroked="f">
                  <v:path arrowok="t" o:connecttype="custom" o:connectlocs="3465512,0;6931023,1586;3465512,3172;0,1586" o:connectangles="270,0,90,180" textboxrect="0,0,6931025,3175"/>
                </v:shape>
                <w10:wrap type="topAndBottom" anchorx="page"/>
              </v:group>
            </w:pict>
          </mc:Fallback>
        </mc:AlternateContent>
      </w:r>
    </w:p>
    <w:p w14:paraId="24E537CB" w14:textId="77777777" w:rsidR="00267E9E" w:rsidRDefault="00267E9E">
      <w:pPr>
        <w:pStyle w:val="BodyText"/>
        <w:spacing w:before="1"/>
        <w:rPr>
          <w:sz w:val="20"/>
        </w:rPr>
      </w:pPr>
    </w:p>
    <w:p w14:paraId="4BF4FD30" w14:textId="77777777" w:rsidR="00267E9E" w:rsidRPr="00D847EF" w:rsidRDefault="00000000">
      <w:pPr>
        <w:widowControl/>
        <w:numPr>
          <w:ilvl w:val="0"/>
          <w:numId w:val="1"/>
        </w:numPr>
        <w:tabs>
          <w:tab w:val="right" w:pos="8928"/>
        </w:tabs>
        <w:autoSpaceDE/>
        <w:spacing w:line="251" w:lineRule="auto"/>
      </w:pPr>
      <w:r>
        <w:rPr>
          <w:rFonts w:ascii="Trebuchet MS" w:eastAsia="Times New Roman" w:hAnsi="Trebuchet MS"/>
          <w:b/>
          <w:bCs/>
        </w:rPr>
        <w:t>CI/CD Tools</w:t>
      </w:r>
      <w:r>
        <w:rPr>
          <w:rFonts w:ascii="Trebuchet MS" w:eastAsia="Times New Roman" w:hAnsi="Trebuchet MS"/>
        </w:rPr>
        <w:t xml:space="preserve"> – Jenkins, AWS CodePipeline</w:t>
      </w:r>
    </w:p>
    <w:p w14:paraId="0B85E71C" w14:textId="77777777" w:rsidR="00D847EF" w:rsidRDefault="00D847EF" w:rsidP="00D847EF">
      <w:pPr>
        <w:widowControl/>
        <w:numPr>
          <w:ilvl w:val="0"/>
          <w:numId w:val="1"/>
        </w:numPr>
        <w:tabs>
          <w:tab w:val="right" w:pos="8928"/>
        </w:tabs>
        <w:autoSpaceDE/>
        <w:spacing w:line="251" w:lineRule="auto"/>
      </w:pPr>
      <w:r>
        <w:rPr>
          <w:rFonts w:ascii="Trebuchet MS" w:eastAsia="Times New Roman" w:hAnsi="Trebuchet MS"/>
          <w:b/>
          <w:bCs/>
        </w:rPr>
        <w:t>Version Control Systems</w:t>
      </w:r>
      <w:r>
        <w:rPr>
          <w:rFonts w:ascii="Trebuchet MS" w:eastAsia="Times New Roman" w:hAnsi="Trebuchet MS"/>
        </w:rPr>
        <w:t xml:space="preserve"> - Git, GitHub</w:t>
      </w:r>
    </w:p>
    <w:p w14:paraId="10A20391" w14:textId="77777777" w:rsidR="00267E9E" w:rsidRDefault="00000000">
      <w:pPr>
        <w:widowControl/>
        <w:numPr>
          <w:ilvl w:val="0"/>
          <w:numId w:val="1"/>
        </w:numPr>
        <w:tabs>
          <w:tab w:val="right" w:pos="8928"/>
        </w:tabs>
        <w:autoSpaceDE/>
        <w:spacing w:line="251" w:lineRule="auto"/>
      </w:pPr>
      <w:r>
        <w:rPr>
          <w:rFonts w:ascii="Trebuchet MS" w:eastAsia="Times New Roman" w:hAnsi="Trebuchet MS"/>
          <w:b/>
          <w:bCs/>
        </w:rPr>
        <w:t>Containerization &amp; Orchestration</w:t>
      </w:r>
      <w:r>
        <w:rPr>
          <w:rFonts w:ascii="Trebuchet MS" w:eastAsia="Times New Roman" w:hAnsi="Trebuchet MS"/>
        </w:rPr>
        <w:t xml:space="preserve"> - Docker, Kubernetes</w:t>
      </w:r>
    </w:p>
    <w:p w14:paraId="326F7F15" w14:textId="77777777" w:rsidR="00267E9E" w:rsidRDefault="00000000">
      <w:pPr>
        <w:widowControl/>
        <w:numPr>
          <w:ilvl w:val="0"/>
          <w:numId w:val="1"/>
        </w:numPr>
        <w:tabs>
          <w:tab w:val="right" w:pos="8928"/>
        </w:tabs>
        <w:autoSpaceDE/>
        <w:spacing w:line="251" w:lineRule="auto"/>
      </w:pPr>
      <w:r>
        <w:rPr>
          <w:rFonts w:ascii="Trebuchet MS" w:eastAsia="Times New Roman" w:hAnsi="Trebuchet MS"/>
          <w:b/>
          <w:bCs/>
        </w:rPr>
        <w:t>Infrastructure as Code (</w:t>
      </w:r>
      <w:proofErr w:type="spellStart"/>
      <w:r>
        <w:rPr>
          <w:rFonts w:ascii="Trebuchet MS" w:eastAsia="Times New Roman" w:hAnsi="Trebuchet MS"/>
          <w:b/>
          <w:bCs/>
        </w:rPr>
        <w:t>IaC</w:t>
      </w:r>
      <w:proofErr w:type="spellEnd"/>
      <w:r>
        <w:rPr>
          <w:rFonts w:ascii="Trebuchet MS" w:eastAsia="Times New Roman" w:hAnsi="Trebuchet MS"/>
          <w:b/>
          <w:bCs/>
        </w:rPr>
        <w:t>)</w:t>
      </w:r>
      <w:r>
        <w:rPr>
          <w:rFonts w:ascii="Trebuchet MS" w:eastAsia="Times New Roman" w:hAnsi="Trebuchet MS"/>
        </w:rPr>
        <w:t xml:space="preserve"> – Terraform, AWS CloudFormation</w:t>
      </w:r>
    </w:p>
    <w:p w14:paraId="7A6B2550" w14:textId="404671BA" w:rsidR="00267E9E" w:rsidRDefault="00000000">
      <w:pPr>
        <w:widowControl/>
        <w:numPr>
          <w:ilvl w:val="0"/>
          <w:numId w:val="1"/>
        </w:numPr>
        <w:tabs>
          <w:tab w:val="right" w:pos="8928"/>
        </w:tabs>
        <w:autoSpaceDE/>
        <w:spacing w:line="251" w:lineRule="auto"/>
      </w:pPr>
      <w:r>
        <w:rPr>
          <w:rFonts w:ascii="Trebuchet MS" w:eastAsia="Times New Roman" w:hAnsi="Trebuchet MS"/>
          <w:b/>
          <w:bCs/>
        </w:rPr>
        <w:t>Configuration Management</w:t>
      </w:r>
      <w:r>
        <w:rPr>
          <w:rFonts w:ascii="Trebuchet MS" w:eastAsia="Times New Roman" w:hAnsi="Trebuchet MS"/>
        </w:rPr>
        <w:t xml:space="preserve"> - Ansible</w:t>
      </w:r>
    </w:p>
    <w:p w14:paraId="5285C06D" w14:textId="77777777" w:rsidR="00D847EF" w:rsidRPr="00D847EF" w:rsidRDefault="00000000" w:rsidP="00D847EF">
      <w:pPr>
        <w:widowControl/>
        <w:numPr>
          <w:ilvl w:val="0"/>
          <w:numId w:val="1"/>
        </w:numPr>
        <w:tabs>
          <w:tab w:val="right" w:pos="8928"/>
        </w:tabs>
        <w:autoSpaceDE/>
        <w:spacing w:line="251" w:lineRule="auto"/>
      </w:pPr>
      <w:r w:rsidRPr="00D847EF">
        <w:rPr>
          <w:rFonts w:ascii="Trebuchet MS" w:eastAsia="Times New Roman" w:hAnsi="Trebuchet MS"/>
          <w:b/>
          <w:bCs/>
        </w:rPr>
        <w:t>Cloud Platforms</w:t>
      </w:r>
      <w:r w:rsidRPr="00D847EF">
        <w:rPr>
          <w:rFonts w:ascii="Trebuchet MS" w:eastAsia="Times New Roman" w:hAnsi="Trebuchet MS"/>
        </w:rPr>
        <w:t xml:space="preserve"> - AWS </w:t>
      </w:r>
      <w:r w:rsidR="00D847EF" w:rsidRPr="00D847EF">
        <w:rPr>
          <w:rFonts w:ascii="Trebuchet MS" w:eastAsia="Times New Roman" w:hAnsi="Trebuchet MS"/>
        </w:rPr>
        <w:t>(EC2, S3, RDS, VPC, IAM, ELB, Auto Scaling, ECS, ECR, Route 53)  </w:t>
      </w:r>
    </w:p>
    <w:p w14:paraId="572DF1DC" w14:textId="2A209053" w:rsidR="00D847EF" w:rsidRPr="00D847EF" w:rsidRDefault="00D847EF" w:rsidP="00D847EF">
      <w:pPr>
        <w:widowControl/>
        <w:numPr>
          <w:ilvl w:val="0"/>
          <w:numId w:val="1"/>
        </w:numPr>
        <w:tabs>
          <w:tab w:val="right" w:pos="8928"/>
        </w:tabs>
        <w:autoSpaceDE/>
        <w:spacing w:line="251" w:lineRule="auto"/>
      </w:pPr>
      <w:r w:rsidRPr="00D847EF">
        <w:rPr>
          <w:rFonts w:ascii="Trebuchet MS" w:eastAsia="Times New Roman" w:hAnsi="Trebuchet MS"/>
          <w:b/>
          <w:bCs/>
        </w:rPr>
        <w:t>Monitoring &amp; Observability: Prometheus, Grafana, AWS CloudWatch  </w:t>
      </w:r>
    </w:p>
    <w:p w14:paraId="50A7F546" w14:textId="49DC08DC" w:rsidR="00D847EF" w:rsidRPr="00D847EF" w:rsidRDefault="00D847EF" w:rsidP="00D847EF">
      <w:pPr>
        <w:widowControl/>
        <w:numPr>
          <w:ilvl w:val="0"/>
          <w:numId w:val="1"/>
        </w:numPr>
        <w:tabs>
          <w:tab w:val="right" w:pos="8928"/>
        </w:tabs>
        <w:autoSpaceDE/>
        <w:spacing w:line="251" w:lineRule="auto"/>
        <w:rPr>
          <w:rFonts w:ascii="Trebuchet MS" w:hAnsi="Trebuchet MS"/>
        </w:rPr>
      </w:pPr>
      <w:r w:rsidRPr="00D847EF">
        <w:rPr>
          <w:rFonts w:ascii="Trebuchet MS" w:hAnsi="Trebuchet MS"/>
        </w:rPr>
        <w:t>Build Tools: Maven </w:t>
      </w:r>
    </w:p>
    <w:p w14:paraId="18A470E5" w14:textId="77777777" w:rsidR="00D847EF" w:rsidRDefault="00D847EF" w:rsidP="00D847EF">
      <w:pPr>
        <w:widowControl/>
        <w:numPr>
          <w:ilvl w:val="0"/>
          <w:numId w:val="1"/>
        </w:numPr>
        <w:tabs>
          <w:tab w:val="right" w:pos="8928"/>
        </w:tabs>
        <w:autoSpaceDE/>
        <w:spacing w:line="251" w:lineRule="auto"/>
      </w:pPr>
      <w:r>
        <w:rPr>
          <w:rFonts w:ascii="Trebuchet MS" w:eastAsia="Times New Roman" w:hAnsi="Trebuchet MS"/>
          <w:b/>
          <w:bCs/>
        </w:rPr>
        <w:t>Operating Systems</w:t>
      </w:r>
      <w:r>
        <w:rPr>
          <w:rFonts w:ascii="Trebuchet MS" w:eastAsia="Times New Roman" w:hAnsi="Trebuchet MS"/>
        </w:rPr>
        <w:t xml:space="preserve"> - Linux (Ubuntu)</w:t>
      </w:r>
    </w:p>
    <w:p w14:paraId="0F4EA573" w14:textId="49566A93" w:rsidR="00D847EF" w:rsidRPr="00D847EF" w:rsidRDefault="00D847EF" w:rsidP="00D847EF">
      <w:pPr>
        <w:pStyle w:val="ListParagraph"/>
        <w:numPr>
          <w:ilvl w:val="0"/>
          <w:numId w:val="1"/>
        </w:numPr>
        <w:tabs>
          <w:tab w:val="left" w:pos="1152"/>
        </w:tabs>
      </w:pPr>
      <w:r>
        <w:rPr>
          <w:rFonts w:cs="Segoe UI"/>
          <w:b/>
        </w:rPr>
        <w:t>Scripting</w:t>
      </w:r>
      <w:r>
        <w:rPr>
          <w:rFonts w:cs="Segoe UI"/>
          <w:b/>
          <w:spacing w:val="-6"/>
        </w:rPr>
        <w:t xml:space="preserve"> </w:t>
      </w:r>
      <w:r>
        <w:rPr>
          <w:rFonts w:cs="Segoe UI"/>
          <w:b/>
        </w:rPr>
        <w:t>Language:</w:t>
      </w:r>
      <w:r>
        <w:rPr>
          <w:rFonts w:cs="Segoe UI"/>
          <w:spacing w:val="-7"/>
        </w:rPr>
        <w:t xml:space="preserve"> </w:t>
      </w:r>
      <w:r>
        <w:rPr>
          <w:rFonts w:cs="Segoe UI"/>
          <w:spacing w:val="-2"/>
        </w:rPr>
        <w:t>Python</w:t>
      </w:r>
      <w:r>
        <w:rPr>
          <w:rFonts w:cs="Segoe UI"/>
          <w:spacing w:val="-2"/>
        </w:rPr>
        <w:t>, Bash</w:t>
      </w:r>
    </w:p>
    <w:p w14:paraId="1DC4165C" w14:textId="329A2CBA" w:rsidR="00D847EF" w:rsidRDefault="00D847EF" w:rsidP="00D847EF">
      <w:pPr>
        <w:pStyle w:val="ListParagraph"/>
        <w:numPr>
          <w:ilvl w:val="0"/>
          <w:numId w:val="1"/>
        </w:numPr>
        <w:tabs>
          <w:tab w:val="left" w:pos="1152"/>
        </w:tabs>
      </w:pPr>
      <w:r w:rsidRPr="00D847EF">
        <w:t xml:space="preserve">Security &amp; Quality: </w:t>
      </w:r>
      <w:proofErr w:type="spellStart"/>
      <w:r w:rsidRPr="00D847EF">
        <w:t>Trivy</w:t>
      </w:r>
      <w:proofErr w:type="spellEnd"/>
      <w:r w:rsidRPr="00D847EF">
        <w:t>, SonarQube, OWASP</w:t>
      </w:r>
    </w:p>
    <w:p w14:paraId="72E23660" w14:textId="77777777" w:rsidR="00267E9E" w:rsidRDefault="00267E9E">
      <w:pPr>
        <w:spacing w:before="114"/>
      </w:pPr>
    </w:p>
    <w:p w14:paraId="6B4D05DF" w14:textId="5B216F0A" w:rsidR="00267E9E" w:rsidRDefault="00000000">
      <w:pPr>
        <w:spacing w:before="1"/>
        <w:ind w:left="490"/>
      </w:pPr>
      <w:r>
        <w:rPr>
          <w:noProof/>
        </w:rPr>
        <w:drawing>
          <wp:inline distT="0" distB="0" distL="0" distR="0" wp14:anchorId="53F9262E" wp14:editId="6A0BF1F7">
            <wp:extent cx="184151" cy="161921"/>
            <wp:effectExtent l="0" t="0" r="6349" b="0"/>
            <wp:docPr id="868362899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151" cy="161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rebuchet MS" w:hAnsi="Trebuchet MS"/>
          <w:color w:val="171775"/>
          <w:sz w:val="28"/>
        </w:rPr>
        <w:t>EX</w:t>
      </w:r>
      <w:r>
        <w:rPr>
          <w:rFonts w:ascii="Trebuchet MS" w:hAnsi="Trebuchet MS"/>
          <w:color w:val="171775"/>
        </w:rPr>
        <w:t>P</w:t>
      </w:r>
      <w:r>
        <w:rPr>
          <w:rFonts w:ascii="Trebuchet MS" w:hAnsi="Trebuchet MS"/>
          <w:color w:val="171775"/>
          <w:sz w:val="28"/>
        </w:rPr>
        <w:t>E</w:t>
      </w:r>
      <w:r>
        <w:rPr>
          <w:rFonts w:ascii="Trebuchet MS" w:hAnsi="Trebuchet MS"/>
          <w:color w:val="171775"/>
        </w:rPr>
        <w:t>R</w:t>
      </w:r>
      <w:r>
        <w:rPr>
          <w:rFonts w:ascii="Trebuchet MS" w:hAnsi="Trebuchet MS"/>
          <w:color w:val="171775"/>
          <w:sz w:val="28"/>
        </w:rPr>
        <w:t>IENCE</w:t>
      </w:r>
    </w:p>
    <w:p w14:paraId="04E725BD" w14:textId="2CADAEDF" w:rsidR="00267E9E" w:rsidRDefault="00D847EF">
      <w:pPr>
        <w:pStyle w:val="BodyText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3472" behindDoc="0" locked="0" layoutInCell="1" allowOverlap="1" wp14:anchorId="379A372D" wp14:editId="1E1A6B7E">
                <wp:simplePos x="0" y="0"/>
                <wp:positionH relativeFrom="margin">
                  <wp:align>center</wp:align>
                </wp:positionH>
                <wp:positionV relativeFrom="paragraph">
                  <wp:posOffset>211455</wp:posOffset>
                </wp:positionV>
                <wp:extent cx="6931025" cy="22225"/>
                <wp:effectExtent l="0" t="0" r="22225" b="15875"/>
                <wp:wrapTopAndBottom/>
                <wp:docPr id="102023754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25" cy="22225"/>
                          <a:chOff x="0" y="0"/>
                          <a:chExt cx="6931068" cy="22722"/>
                        </a:xfrm>
                      </wpg:grpSpPr>
                      <wps:wsp>
                        <wps:cNvPr id="249964592" name="Graphic 6"/>
                        <wps:cNvSpPr/>
                        <wps:spPr>
                          <a:xfrm>
                            <a:off x="0" y="0"/>
                            <a:ext cx="6927851" cy="21588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927850"/>
                              <a:gd name="f4" fmla="val 21590"/>
                              <a:gd name="f5" fmla="*/ f0 1 6927850"/>
                              <a:gd name="f6" fmla="*/ f1 1 21590"/>
                              <a:gd name="f7" fmla="val f2"/>
                              <a:gd name="f8" fmla="val f3"/>
                              <a:gd name="f9" fmla="val f4"/>
                              <a:gd name="f10" fmla="+- f9 0 f7"/>
                              <a:gd name="f11" fmla="+- f8 0 f7"/>
                              <a:gd name="f12" fmla="*/ f11 1 6927850"/>
                              <a:gd name="f13" fmla="*/ f10 1 21590"/>
                              <a:gd name="f14" fmla="*/ f7 1 f12"/>
                              <a:gd name="f15" fmla="*/ f8 1 f12"/>
                              <a:gd name="f16" fmla="*/ f7 1 f13"/>
                              <a:gd name="f17" fmla="*/ f9 1 f13"/>
                              <a:gd name="f18" fmla="*/ f14 f5 1"/>
                              <a:gd name="f19" fmla="*/ f15 f5 1"/>
                              <a:gd name="f20" fmla="*/ f17 f6 1"/>
                              <a:gd name="f21" fmla="*/ f16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8" t="f21" r="f19" b="f20"/>
                            <a:pathLst>
                              <a:path w="6927850" h="21590">
                                <a:moveTo>
                                  <a:pt x="f3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4"/>
                                </a:lnTo>
                                <a:lnTo>
                                  <a:pt x="f3" y="f4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441689160" name="Graphic 7"/>
                        <wps:cNvSpPr/>
                        <wps:spPr>
                          <a:xfrm>
                            <a:off x="6927595" y="1262"/>
                            <a:ext cx="3172" cy="317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3175"/>
                              <a:gd name="f4" fmla="val 3047"/>
                              <a:gd name="f5" fmla="val 3048"/>
                              <a:gd name="f6" fmla="*/ f0 1 3175"/>
                              <a:gd name="f7" fmla="*/ f1 1 3175"/>
                              <a:gd name="f8" fmla="val f2"/>
                              <a:gd name="f9" fmla="val f3"/>
                              <a:gd name="f10" fmla="+- f9 0 f8"/>
                              <a:gd name="f11" fmla="*/ f10 1 3175"/>
                              <a:gd name="f12" fmla="*/ f8 1 f11"/>
                              <a:gd name="f13" fmla="*/ f9 1 f11"/>
                              <a:gd name="f14" fmla="*/ f12 f6 1"/>
                              <a:gd name="f15" fmla="*/ f13 f6 1"/>
                              <a:gd name="f16" fmla="*/ f13 f7 1"/>
                              <a:gd name="f17" fmla="*/ f12 f7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4" t="f17" r="f15" b="f16"/>
                            <a:pathLst>
                              <a:path w="3175" h="3175">
                                <a:moveTo>
                                  <a:pt x="f4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5"/>
                                </a:lnTo>
                                <a:lnTo>
                                  <a:pt x="f4" y="f5"/>
                                </a:lnTo>
                                <a:lnTo>
                                  <a:pt x="f4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498832526" name="Graphic 8"/>
                        <wps:cNvSpPr/>
                        <wps:spPr>
                          <a:xfrm>
                            <a:off x="45" y="1262"/>
                            <a:ext cx="6931023" cy="18416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931025"/>
                              <a:gd name="f4" fmla="val 18415"/>
                              <a:gd name="f5" fmla="val 3048"/>
                              <a:gd name="f6" fmla="val 18288"/>
                              <a:gd name="f7" fmla="val 6930580"/>
                              <a:gd name="f8" fmla="val 6927545"/>
                              <a:gd name="f9" fmla="*/ f0 1 6931025"/>
                              <a:gd name="f10" fmla="*/ f1 1 18415"/>
                              <a:gd name="f11" fmla="val f2"/>
                              <a:gd name="f12" fmla="val f3"/>
                              <a:gd name="f13" fmla="val f4"/>
                              <a:gd name="f14" fmla="+- f13 0 f11"/>
                              <a:gd name="f15" fmla="+- f12 0 f11"/>
                              <a:gd name="f16" fmla="*/ f15 1 6931025"/>
                              <a:gd name="f17" fmla="*/ f14 1 18415"/>
                              <a:gd name="f18" fmla="*/ f11 1 f16"/>
                              <a:gd name="f19" fmla="*/ f12 1 f16"/>
                              <a:gd name="f20" fmla="*/ f11 1 f17"/>
                              <a:gd name="f21" fmla="*/ f13 1 f17"/>
                              <a:gd name="f22" fmla="*/ f18 f9 1"/>
                              <a:gd name="f23" fmla="*/ f19 f9 1"/>
                              <a:gd name="f24" fmla="*/ f21 f10 1"/>
                              <a:gd name="f25" fmla="*/ f20 f10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2" t="f25" r="f23" b="f24"/>
                            <a:pathLst>
                              <a:path w="6931025" h="18415">
                                <a:moveTo>
                                  <a:pt x="f5" y="f5"/>
                                </a:moveTo>
                                <a:lnTo>
                                  <a:pt x="f2" y="f5"/>
                                </a:lnTo>
                                <a:lnTo>
                                  <a:pt x="f2" y="f6"/>
                                </a:lnTo>
                                <a:lnTo>
                                  <a:pt x="f5" y="f6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  <a:path w="6931025" h="18415">
                                <a:moveTo>
                                  <a:pt x="f7" y="f2"/>
                                </a:moveTo>
                                <a:lnTo>
                                  <a:pt x="f8" y="f2"/>
                                </a:lnTo>
                                <a:lnTo>
                                  <a:pt x="f8" y="f5"/>
                                </a:lnTo>
                                <a:lnTo>
                                  <a:pt x="f7" y="f5"/>
                                </a:lnTo>
                                <a:lnTo>
                                  <a:pt x="f7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209225629" name="Graphic 9"/>
                        <wps:cNvSpPr/>
                        <wps:spPr>
                          <a:xfrm>
                            <a:off x="6927595" y="4316"/>
                            <a:ext cx="3172" cy="1524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3175"/>
                              <a:gd name="f4" fmla="val 15240"/>
                              <a:gd name="f5" fmla="val 3047"/>
                              <a:gd name="f6" fmla="val 15239"/>
                              <a:gd name="f7" fmla="*/ f0 1 3175"/>
                              <a:gd name="f8" fmla="*/ f1 1 1524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3175"/>
                              <a:gd name="f15" fmla="*/ f12 1 15240"/>
                              <a:gd name="f16" fmla="*/ f9 1 f14"/>
                              <a:gd name="f17" fmla="*/ f10 1 f14"/>
                              <a:gd name="f18" fmla="*/ f9 1 f15"/>
                              <a:gd name="f19" fmla="*/ f11 1 f15"/>
                              <a:gd name="f20" fmla="*/ f16 f7 1"/>
                              <a:gd name="f21" fmla="*/ f17 f7 1"/>
                              <a:gd name="f22" fmla="*/ f19 f8 1"/>
                              <a:gd name="f23" fmla="*/ f18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3" r="f21" b="f22"/>
                            <a:pathLst>
                              <a:path w="3175" h="15240">
                                <a:moveTo>
                                  <a:pt x="f5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6"/>
                                </a:lnTo>
                                <a:lnTo>
                                  <a:pt x="f5" y="f6"/>
                                </a:lnTo>
                                <a:lnTo>
                                  <a:pt x="f5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558464016" name="Graphic 10"/>
                        <wps:cNvSpPr/>
                        <wps:spPr>
                          <a:xfrm>
                            <a:off x="45" y="19550"/>
                            <a:ext cx="3172" cy="317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3175"/>
                              <a:gd name="f4" fmla="val 3048"/>
                              <a:gd name="f5" fmla="*/ f0 1 3175"/>
                              <a:gd name="f6" fmla="*/ f1 1 3175"/>
                              <a:gd name="f7" fmla="val f2"/>
                              <a:gd name="f8" fmla="val f3"/>
                              <a:gd name="f9" fmla="+- f8 0 f7"/>
                              <a:gd name="f10" fmla="*/ f9 1 3175"/>
                              <a:gd name="f11" fmla="*/ f7 1 f10"/>
                              <a:gd name="f12" fmla="*/ f8 1 f10"/>
                              <a:gd name="f13" fmla="*/ f11 f5 1"/>
                              <a:gd name="f14" fmla="*/ f12 f5 1"/>
                              <a:gd name="f15" fmla="*/ f12 f6 1"/>
                              <a:gd name="f16" fmla="*/ f11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3" t="f16" r="f14" b="f15"/>
                            <a:pathLst>
                              <a:path w="3175" h="3175">
                                <a:moveTo>
                                  <a:pt x="f4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4"/>
                                </a:lnTo>
                                <a:lnTo>
                                  <a:pt x="f4" y="f4"/>
                                </a:lnTo>
                                <a:lnTo>
                                  <a:pt x="f4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88265173" name="Graphic 11"/>
                        <wps:cNvSpPr/>
                        <wps:spPr>
                          <a:xfrm>
                            <a:off x="45" y="19550"/>
                            <a:ext cx="6931023" cy="317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931025"/>
                              <a:gd name="f4" fmla="val 3175"/>
                              <a:gd name="f5" fmla="val 6927469"/>
                              <a:gd name="f6" fmla="val 3048"/>
                              <a:gd name="f7" fmla="val 6930580"/>
                              <a:gd name="f8" fmla="val 6927545"/>
                              <a:gd name="f9" fmla="*/ f0 1 6931025"/>
                              <a:gd name="f10" fmla="*/ f1 1 3175"/>
                              <a:gd name="f11" fmla="val f2"/>
                              <a:gd name="f12" fmla="val f3"/>
                              <a:gd name="f13" fmla="val f4"/>
                              <a:gd name="f14" fmla="+- f13 0 f11"/>
                              <a:gd name="f15" fmla="+- f12 0 f11"/>
                              <a:gd name="f16" fmla="*/ f15 1 6931025"/>
                              <a:gd name="f17" fmla="*/ f14 1 3175"/>
                              <a:gd name="f18" fmla="*/ f11 1 f16"/>
                              <a:gd name="f19" fmla="*/ f12 1 f16"/>
                              <a:gd name="f20" fmla="*/ f11 1 f17"/>
                              <a:gd name="f21" fmla="*/ f13 1 f17"/>
                              <a:gd name="f22" fmla="*/ f18 f9 1"/>
                              <a:gd name="f23" fmla="*/ f19 f9 1"/>
                              <a:gd name="f24" fmla="*/ f21 f10 1"/>
                              <a:gd name="f25" fmla="*/ f20 f10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2" t="f25" r="f23" b="f24"/>
                            <a:pathLst>
                              <a:path w="6931025" h="3175">
                                <a:moveTo>
                                  <a:pt x="f5" y="f2"/>
                                </a:moveTo>
                                <a:lnTo>
                                  <a:pt x="f6" y="f2"/>
                                </a:lnTo>
                                <a:lnTo>
                                  <a:pt x="f2" y="f2"/>
                                </a:lnTo>
                                <a:lnTo>
                                  <a:pt x="f2" y="f6"/>
                                </a:lnTo>
                                <a:lnTo>
                                  <a:pt x="f6" y="f6"/>
                                </a:lnTo>
                                <a:lnTo>
                                  <a:pt x="f5" y="f6"/>
                                </a:lnTo>
                                <a:lnTo>
                                  <a:pt x="f5" y="f2"/>
                                </a:lnTo>
                                <a:close/>
                              </a:path>
                              <a:path w="6931025" h="3175">
                                <a:moveTo>
                                  <a:pt x="f7" y="f2"/>
                                </a:moveTo>
                                <a:lnTo>
                                  <a:pt x="f8" y="f2"/>
                                </a:lnTo>
                                <a:lnTo>
                                  <a:pt x="f8" y="f6"/>
                                </a:lnTo>
                                <a:lnTo>
                                  <a:pt x="f7" y="f6"/>
                                </a:lnTo>
                                <a:lnTo>
                                  <a:pt x="f7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A807EB" id="Group 5" o:spid="_x0000_s1026" style="position:absolute;margin-left:0;margin-top:16.65pt;width:545.75pt;height:1.75pt;z-index:487593472;mso-position-horizontal:center;mso-position-horizontal-relative:margin" coordsize="69310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">
                <v:shape id="Graphic 6" o:spid="_x0000_s1027" style="position:absolute;width:69278;height:215;visibility:visible;mso-wrap-style:square;v-text-anchor:top" coordsize="692785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" path="m6927850,l,,,21590r6927850,l6927850,xe" fillcolor="#9f9f9f" stroked="f">
                  <v:path arrowok="t" o:connecttype="custom" o:connectlocs="3463926,0;6927851,10794;3463926,21588;0,10794" o:connectangles="270,0,90,180" textboxrect="0,0,6927850,21590"/>
                </v:shape>
                <v:shape id="Graphic 7" o:spid="_x0000_s1028" style="position:absolute;left:69275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" path="m3047,l,,,3048r3047,l3047,xe" fillcolor="#e2e2e2" stroked="f">
                  <v:path arrowok="t" o:connecttype="custom" o:connectlocs="1586,0;3172,1586;1586,3172;0,1586" o:connectangles="270,0,90,180" textboxrect="0,0,3175,3175"/>
                </v:shape>
                <v:shape id="Graphic 8" o:spid="_x0000_s1029" style="position:absolute;top:12;width:69310;height:184;visibility:visible;mso-wrap-style:square;v-text-anchor:top" coordsize="69310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" path="m3048,3048l,3048,,18288r3048,l3048,3048xem6930580,r-3035,l6927545,3048r3035,l6930580,xe" fillcolor="#9f9f9f" stroked="f">
                  <v:path arrowok="t" o:connecttype="custom" o:connectlocs="3465512,0;6931023,9208;3465512,18416;0,9208" o:connectangles="270,0,90,180" textboxrect="0,0,6931025,18415"/>
                </v:shape>
                <v:shape id="Graphic 9" o:spid="_x0000_s1030" style="position:absolute;left:69275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" path="m3047,l,,,15239r3047,l3047,xe" fillcolor="#e2e2e2" stroked="f">
                  <v:path arrowok="t" o:connecttype="custom" o:connectlocs="1586,0;3172,7622;1586,15243;0,7622" o:connectangles="270,0,90,180" textboxrect="0,0,3175,15240"/>
                </v:shape>
                <v:shape id="Graphic 10" o:spid="_x0000_s1031" style="position:absolute;top:19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" path="m3048,l,,,3048r3048,l3048,xe" fillcolor="#9f9f9f" stroked="f">
                  <v:path arrowok="t" o:connecttype="custom" o:connectlocs="1586,0;3172,1586;1586,3172;0,1586" o:connectangles="270,0,90,180" textboxrect="0,0,3175,3175"/>
                </v:shape>
                <v:shape id="Graphic 11" o:spid="_x0000_s1032" style="position:absolute;top:195;width:69310;height:32;visibility:visible;mso-wrap-style:square;v-text-anchor:top" coordsize="69310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" path="m6927469,l3048,,,,,3048r3048,l6927469,3048r,-3048xem6930580,r-3035,l6927545,3048r3035,l6930580,xe" fillcolor="#e2e2e2" stroked="f">
                  <v:path arrowok="t" o:connecttype="custom" o:connectlocs="3465512,0;6931023,1586;3465512,3172;0,1586" o:connectangles="270,0,90,180" textboxrect="0,0,6931025,3175"/>
                </v:shape>
                <w10:wrap type="topAndBottom" anchorx="margin"/>
              </v:group>
            </w:pict>
          </mc:Fallback>
        </mc:AlternateContent>
      </w:r>
      <w:r w:rsidR="00000000"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1BA45293" wp14:editId="0A0096A4">
                <wp:simplePos x="0" y="0"/>
                <wp:positionH relativeFrom="page">
                  <wp:posOffset>539752</wp:posOffset>
                </wp:positionH>
                <wp:positionV relativeFrom="paragraph">
                  <wp:posOffset>52257</wp:posOffset>
                </wp:positionV>
                <wp:extent cx="6692895" cy="1271"/>
                <wp:effectExtent l="0" t="0" r="0" b="0"/>
                <wp:wrapTopAndBottom/>
                <wp:docPr id="341472444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895" cy="1271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6692900"/>
                            <a:gd name="f4" fmla="val 1270"/>
                            <a:gd name="f5" fmla="val 6692392"/>
                            <a:gd name="f6" fmla="*/ f0 1 6692900"/>
                            <a:gd name="f7" fmla="*/ f1 1 1270"/>
                            <a:gd name="f8" fmla="val f2"/>
                            <a:gd name="f9" fmla="val f3"/>
                            <a:gd name="f10" fmla="val f4"/>
                            <a:gd name="f11" fmla="+- f10 0 f8"/>
                            <a:gd name="f12" fmla="+- f9 0 f8"/>
                            <a:gd name="f13" fmla="*/ f12 1 6692900"/>
                            <a:gd name="f14" fmla="*/ f11 1 1270"/>
                            <a:gd name="f15" fmla="*/ 0 1 f13"/>
                            <a:gd name="f16" fmla="*/ 6692900 1 f13"/>
                            <a:gd name="f17" fmla="*/ 0 1 f14"/>
                            <a:gd name="f18" fmla="*/ 1270 1 f14"/>
                            <a:gd name="f19" fmla="*/ f15 f6 1"/>
                            <a:gd name="f20" fmla="*/ f16 f6 1"/>
                            <a:gd name="f21" fmla="*/ f18 f7 1"/>
                            <a:gd name="f22" fmla="*/ f17 f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9" t="f22" r="f20" b="f21"/>
                          <a:pathLst>
                            <a:path w="6692900" h="1270">
                              <a:moveTo>
                                <a:pt x="f2" y="f2"/>
                              </a:moveTo>
                              <a:lnTo>
                                <a:pt x="f5" y="f2"/>
                              </a:lnTo>
                            </a:path>
                          </a:pathLst>
                        </a:custGeom>
                        <a:noFill/>
                        <a:ln w="504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0D26C45E" id="Graphic 13" o:spid="_x0000_s1026" style="position:absolute;margin-left:42.5pt;margin-top:4.1pt;width:527pt;height:.1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" path="m,l6692392,e" filled="f" strokeweight=".14019mm">
                <v:path arrowok="t" o:connecttype="custom" o:connectlocs="3346448,0;6692895,636;3346448,1271;0,636" o:connectangles="270,0,90,180" textboxrect="0,0,6692900,1270"/>
                <w10:wrap type="topAndBottom" anchorx="page"/>
              </v:shape>
            </w:pict>
          </mc:Fallback>
        </mc:AlternateContent>
      </w:r>
    </w:p>
    <w:p w14:paraId="329F8287" w14:textId="5D62EEAB" w:rsidR="00267E9E" w:rsidRDefault="00000000">
      <w:pPr>
        <w:pStyle w:val="Heading2"/>
        <w:spacing w:before="270"/>
        <w:ind w:left="461"/>
      </w:pPr>
      <w:r>
        <w:t>DevOps</w:t>
      </w:r>
      <w:r>
        <w:rPr>
          <w:spacing w:val="-4"/>
        </w:rPr>
        <w:t xml:space="preserve"> </w:t>
      </w:r>
      <w:r w:rsidR="00E70AFF">
        <w:rPr>
          <w:spacing w:val="-2"/>
        </w:rPr>
        <w:t>Engineer (</w:t>
      </w:r>
      <w:r>
        <w:rPr>
          <w:spacing w:val="-2"/>
        </w:rPr>
        <w:t>Sr Analyst)</w:t>
      </w:r>
    </w:p>
    <w:p w14:paraId="2C5F37BB" w14:textId="771DF948" w:rsidR="00267E9E" w:rsidRDefault="00000000">
      <w:pPr>
        <w:spacing w:before="47" w:line="278" w:lineRule="auto"/>
        <w:ind w:left="461" w:right="4921"/>
      </w:pPr>
      <w:r>
        <w:rPr>
          <w:rFonts w:ascii="Trebuchet MS" w:hAnsi="Trebuchet MS"/>
          <w:sz w:val="24"/>
        </w:rPr>
        <w:t>Capgemini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z w:val="24"/>
        </w:rPr>
        <w:t>Technology</w:t>
      </w:r>
      <w:r>
        <w:rPr>
          <w:rFonts w:ascii="Trebuchet MS" w:hAnsi="Trebuchet MS"/>
          <w:spacing w:val="-9"/>
          <w:sz w:val="24"/>
        </w:rPr>
        <w:t xml:space="preserve"> </w:t>
      </w:r>
      <w:r>
        <w:rPr>
          <w:rFonts w:ascii="Trebuchet MS" w:hAnsi="Trebuchet MS"/>
          <w:sz w:val="24"/>
        </w:rPr>
        <w:t>Services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z w:val="24"/>
        </w:rPr>
        <w:t>India</w:t>
      </w:r>
      <w:r>
        <w:rPr>
          <w:rFonts w:ascii="Trebuchet MS" w:hAnsi="Trebuchet MS"/>
          <w:spacing w:val="-7"/>
          <w:sz w:val="24"/>
        </w:rPr>
        <w:t xml:space="preserve"> </w:t>
      </w:r>
      <w:r>
        <w:rPr>
          <w:rFonts w:ascii="Trebuchet MS" w:hAnsi="Trebuchet MS"/>
          <w:sz w:val="24"/>
        </w:rPr>
        <w:t>Limited,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Bangalore Project: </w:t>
      </w:r>
      <w:r>
        <w:rPr>
          <w:rFonts w:ascii="Trebuchet MS" w:hAnsi="Trebuchet MS"/>
          <w:b/>
          <w:sz w:val="24"/>
        </w:rPr>
        <w:t>HP</w:t>
      </w:r>
      <w:r w:rsidR="00D847EF">
        <w:rPr>
          <w:rFonts w:ascii="Trebuchet MS" w:hAnsi="Trebuchet MS"/>
          <w:sz w:val="24"/>
        </w:rPr>
        <w:t xml:space="preserve"> | </w:t>
      </w:r>
      <w:r>
        <w:rPr>
          <w:rFonts w:ascii="Trebuchet MS" w:hAnsi="Trebuchet MS"/>
          <w:sz w:val="24"/>
        </w:rPr>
        <w:t>Aug 2023 - Present)</w:t>
      </w:r>
    </w:p>
    <w:p w14:paraId="5BE9CDBC" w14:textId="77777777" w:rsidR="00267E9E" w:rsidRDefault="00000000">
      <w:pPr>
        <w:pStyle w:val="Heading2"/>
        <w:ind w:firstLine="361"/>
        <w:rPr>
          <w:spacing w:val="-2"/>
        </w:rPr>
      </w:pPr>
      <w:r>
        <w:rPr>
          <w:spacing w:val="-2"/>
        </w:rPr>
        <w:t>Responsibilities:</w:t>
      </w:r>
    </w:p>
    <w:p w14:paraId="7794A3DE" w14:textId="4DD9A5B2" w:rsidR="00D847EF" w:rsidRPr="00D847EF" w:rsidRDefault="00D847EF" w:rsidP="00D847EF">
      <w:pPr>
        <w:pStyle w:val="ListParagraph"/>
        <w:widowControl/>
        <w:numPr>
          <w:ilvl w:val="0"/>
          <w:numId w:val="2"/>
        </w:numPr>
        <w:suppressAutoHyphens w:val="0"/>
        <w:autoSpaceDE/>
        <w:autoSpaceDN/>
        <w:spacing w:before="100" w:beforeAutospacing="1" w:after="100" w:afterAutospacing="1"/>
        <w:textAlignment w:val="auto"/>
        <w:rPr>
          <w:rFonts w:eastAsia="Times New Roman" w:cs="Times New Roman"/>
          <w:sz w:val="24"/>
          <w:szCs w:val="24"/>
          <w:lang w:val="en-IN" w:eastAsia="en-IN"/>
        </w:rPr>
      </w:pPr>
      <w:r w:rsidRPr="00D847EF">
        <w:rPr>
          <w:rFonts w:eastAsia="Times New Roman" w:cs="Times New Roman"/>
          <w:sz w:val="24"/>
          <w:szCs w:val="24"/>
          <w:lang w:val="en-IN" w:eastAsia="en-IN"/>
        </w:rPr>
        <w:t>Designed and maintained CI/CD pipelines using Jenkins and AWS CodePipeline to support automated build and deployment across development, staging, and production environments  </w:t>
      </w:r>
    </w:p>
    <w:p w14:paraId="1C5F7F9A" w14:textId="33C93D05" w:rsidR="00D847EF" w:rsidRPr="00D847EF" w:rsidRDefault="00D847EF" w:rsidP="00D847EF">
      <w:pPr>
        <w:pStyle w:val="ListParagraph"/>
        <w:widowControl/>
        <w:numPr>
          <w:ilvl w:val="0"/>
          <w:numId w:val="2"/>
        </w:numPr>
        <w:suppressAutoHyphens w:val="0"/>
        <w:autoSpaceDE/>
        <w:autoSpaceDN/>
        <w:spacing w:before="100" w:beforeAutospacing="1" w:after="100" w:afterAutospacing="1"/>
        <w:textAlignment w:val="auto"/>
        <w:rPr>
          <w:rFonts w:eastAsia="Times New Roman" w:cs="Times New Roman"/>
          <w:sz w:val="24"/>
          <w:szCs w:val="24"/>
          <w:lang w:val="en-IN" w:eastAsia="en-IN"/>
        </w:rPr>
      </w:pPr>
      <w:r w:rsidRPr="00D847EF">
        <w:rPr>
          <w:rFonts w:eastAsia="Times New Roman" w:cs="Times New Roman"/>
          <w:sz w:val="24"/>
          <w:szCs w:val="24"/>
          <w:lang w:val="en-IN" w:eastAsia="en-IN"/>
        </w:rPr>
        <w:t>Managed and optimized AWS infrastructure (EC2, S3, RDS, VPC, IAM), ensuring high availability, scalability, and secure configurations  </w:t>
      </w:r>
    </w:p>
    <w:p w14:paraId="16AEE57B" w14:textId="4A36BA1D" w:rsidR="00D847EF" w:rsidRPr="00D847EF" w:rsidRDefault="00E70AFF" w:rsidP="00D847EF">
      <w:pPr>
        <w:pStyle w:val="ListParagraph"/>
        <w:widowControl/>
        <w:numPr>
          <w:ilvl w:val="0"/>
          <w:numId w:val="2"/>
        </w:numPr>
        <w:suppressAutoHyphens w:val="0"/>
        <w:autoSpaceDE/>
        <w:autoSpaceDN/>
        <w:spacing w:before="100" w:beforeAutospacing="1" w:after="100" w:afterAutospacing="1"/>
        <w:textAlignment w:val="auto"/>
        <w:rPr>
          <w:rFonts w:eastAsia="Times New Roman" w:cs="Times New Roman"/>
          <w:sz w:val="24"/>
          <w:szCs w:val="24"/>
          <w:lang w:val="en-IN" w:eastAsia="en-IN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487595520" behindDoc="0" locked="0" layoutInCell="1" allowOverlap="1" wp14:anchorId="3E6F5210" wp14:editId="36479939">
                <wp:simplePos x="0" y="0"/>
                <wp:positionH relativeFrom="margin">
                  <wp:posOffset>268854</wp:posOffset>
                </wp:positionH>
                <wp:positionV relativeFrom="paragraph">
                  <wp:posOffset>161</wp:posOffset>
                </wp:positionV>
                <wp:extent cx="6931025" cy="22225"/>
                <wp:effectExtent l="0" t="0" r="22225" b="15875"/>
                <wp:wrapTopAndBottom/>
                <wp:docPr id="1444892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25" cy="22225"/>
                          <a:chOff x="0" y="0"/>
                          <a:chExt cx="6931068" cy="22722"/>
                        </a:xfrm>
                      </wpg:grpSpPr>
                      <wps:wsp>
                        <wps:cNvPr id="491407913" name="Graphic 6"/>
                        <wps:cNvSpPr/>
                        <wps:spPr>
                          <a:xfrm>
                            <a:off x="0" y="0"/>
                            <a:ext cx="6927851" cy="21588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927850"/>
                              <a:gd name="f4" fmla="val 21590"/>
                              <a:gd name="f5" fmla="*/ f0 1 6927850"/>
                              <a:gd name="f6" fmla="*/ f1 1 21590"/>
                              <a:gd name="f7" fmla="val f2"/>
                              <a:gd name="f8" fmla="val f3"/>
                              <a:gd name="f9" fmla="val f4"/>
                              <a:gd name="f10" fmla="+- f9 0 f7"/>
                              <a:gd name="f11" fmla="+- f8 0 f7"/>
                              <a:gd name="f12" fmla="*/ f11 1 6927850"/>
                              <a:gd name="f13" fmla="*/ f10 1 21590"/>
                              <a:gd name="f14" fmla="*/ f7 1 f12"/>
                              <a:gd name="f15" fmla="*/ f8 1 f12"/>
                              <a:gd name="f16" fmla="*/ f7 1 f13"/>
                              <a:gd name="f17" fmla="*/ f9 1 f13"/>
                              <a:gd name="f18" fmla="*/ f14 f5 1"/>
                              <a:gd name="f19" fmla="*/ f15 f5 1"/>
                              <a:gd name="f20" fmla="*/ f17 f6 1"/>
                              <a:gd name="f21" fmla="*/ f16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8" t="f21" r="f19" b="f20"/>
                            <a:pathLst>
                              <a:path w="6927850" h="21590">
                                <a:moveTo>
                                  <a:pt x="f3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4"/>
                                </a:lnTo>
                                <a:lnTo>
                                  <a:pt x="f3" y="f4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360261431" name="Graphic 7"/>
                        <wps:cNvSpPr/>
                        <wps:spPr>
                          <a:xfrm>
                            <a:off x="6927595" y="1262"/>
                            <a:ext cx="3172" cy="317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3175"/>
                              <a:gd name="f4" fmla="val 3047"/>
                              <a:gd name="f5" fmla="val 3048"/>
                              <a:gd name="f6" fmla="*/ f0 1 3175"/>
                              <a:gd name="f7" fmla="*/ f1 1 3175"/>
                              <a:gd name="f8" fmla="val f2"/>
                              <a:gd name="f9" fmla="val f3"/>
                              <a:gd name="f10" fmla="+- f9 0 f8"/>
                              <a:gd name="f11" fmla="*/ f10 1 3175"/>
                              <a:gd name="f12" fmla="*/ f8 1 f11"/>
                              <a:gd name="f13" fmla="*/ f9 1 f11"/>
                              <a:gd name="f14" fmla="*/ f12 f6 1"/>
                              <a:gd name="f15" fmla="*/ f13 f6 1"/>
                              <a:gd name="f16" fmla="*/ f13 f7 1"/>
                              <a:gd name="f17" fmla="*/ f12 f7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4" t="f17" r="f15" b="f16"/>
                            <a:pathLst>
                              <a:path w="3175" h="3175">
                                <a:moveTo>
                                  <a:pt x="f4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5"/>
                                </a:lnTo>
                                <a:lnTo>
                                  <a:pt x="f4" y="f5"/>
                                </a:lnTo>
                                <a:lnTo>
                                  <a:pt x="f4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380443645" name="Graphic 8"/>
                        <wps:cNvSpPr/>
                        <wps:spPr>
                          <a:xfrm>
                            <a:off x="45" y="1262"/>
                            <a:ext cx="6931023" cy="18416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931025"/>
                              <a:gd name="f4" fmla="val 18415"/>
                              <a:gd name="f5" fmla="val 3048"/>
                              <a:gd name="f6" fmla="val 18288"/>
                              <a:gd name="f7" fmla="val 6930580"/>
                              <a:gd name="f8" fmla="val 6927545"/>
                              <a:gd name="f9" fmla="*/ f0 1 6931025"/>
                              <a:gd name="f10" fmla="*/ f1 1 18415"/>
                              <a:gd name="f11" fmla="val f2"/>
                              <a:gd name="f12" fmla="val f3"/>
                              <a:gd name="f13" fmla="val f4"/>
                              <a:gd name="f14" fmla="+- f13 0 f11"/>
                              <a:gd name="f15" fmla="+- f12 0 f11"/>
                              <a:gd name="f16" fmla="*/ f15 1 6931025"/>
                              <a:gd name="f17" fmla="*/ f14 1 18415"/>
                              <a:gd name="f18" fmla="*/ f11 1 f16"/>
                              <a:gd name="f19" fmla="*/ f12 1 f16"/>
                              <a:gd name="f20" fmla="*/ f11 1 f17"/>
                              <a:gd name="f21" fmla="*/ f13 1 f17"/>
                              <a:gd name="f22" fmla="*/ f18 f9 1"/>
                              <a:gd name="f23" fmla="*/ f19 f9 1"/>
                              <a:gd name="f24" fmla="*/ f21 f10 1"/>
                              <a:gd name="f25" fmla="*/ f20 f10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2" t="f25" r="f23" b="f24"/>
                            <a:pathLst>
                              <a:path w="6931025" h="18415">
                                <a:moveTo>
                                  <a:pt x="f5" y="f5"/>
                                </a:moveTo>
                                <a:lnTo>
                                  <a:pt x="f2" y="f5"/>
                                </a:lnTo>
                                <a:lnTo>
                                  <a:pt x="f2" y="f6"/>
                                </a:lnTo>
                                <a:lnTo>
                                  <a:pt x="f5" y="f6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  <a:path w="6931025" h="18415">
                                <a:moveTo>
                                  <a:pt x="f7" y="f2"/>
                                </a:moveTo>
                                <a:lnTo>
                                  <a:pt x="f8" y="f2"/>
                                </a:lnTo>
                                <a:lnTo>
                                  <a:pt x="f8" y="f5"/>
                                </a:lnTo>
                                <a:lnTo>
                                  <a:pt x="f7" y="f5"/>
                                </a:lnTo>
                                <a:lnTo>
                                  <a:pt x="f7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282932516" name="Graphic 9"/>
                        <wps:cNvSpPr/>
                        <wps:spPr>
                          <a:xfrm>
                            <a:off x="6927595" y="4316"/>
                            <a:ext cx="3172" cy="1524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3175"/>
                              <a:gd name="f4" fmla="val 15240"/>
                              <a:gd name="f5" fmla="val 3047"/>
                              <a:gd name="f6" fmla="val 15239"/>
                              <a:gd name="f7" fmla="*/ f0 1 3175"/>
                              <a:gd name="f8" fmla="*/ f1 1 1524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3175"/>
                              <a:gd name="f15" fmla="*/ f12 1 15240"/>
                              <a:gd name="f16" fmla="*/ f9 1 f14"/>
                              <a:gd name="f17" fmla="*/ f10 1 f14"/>
                              <a:gd name="f18" fmla="*/ f9 1 f15"/>
                              <a:gd name="f19" fmla="*/ f11 1 f15"/>
                              <a:gd name="f20" fmla="*/ f16 f7 1"/>
                              <a:gd name="f21" fmla="*/ f17 f7 1"/>
                              <a:gd name="f22" fmla="*/ f19 f8 1"/>
                              <a:gd name="f23" fmla="*/ f18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3" r="f21" b="f22"/>
                            <a:pathLst>
                              <a:path w="3175" h="15240">
                                <a:moveTo>
                                  <a:pt x="f5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6"/>
                                </a:lnTo>
                                <a:lnTo>
                                  <a:pt x="f5" y="f6"/>
                                </a:lnTo>
                                <a:lnTo>
                                  <a:pt x="f5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246279514" name="Graphic 10"/>
                        <wps:cNvSpPr/>
                        <wps:spPr>
                          <a:xfrm>
                            <a:off x="45" y="19550"/>
                            <a:ext cx="3172" cy="317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3175"/>
                              <a:gd name="f4" fmla="val 3048"/>
                              <a:gd name="f5" fmla="*/ f0 1 3175"/>
                              <a:gd name="f6" fmla="*/ f1 1 3175"/>
                              <a:gd name="f7" fmla="val f2"/>
                              <a:gd name="f8" fmla="val f3"/>
                              <a:gd name="f9" fmla="+- f8 0 f7"/>
                              <a:gd name="f10" fmla="*/ f9 1 3175"/>
                              <a:gd name="f11" fmla="*/ f7 1 f10"/>
                              <a:gd name="f12" fmla="*/ f8 1 f10"/>
                              <a:gd name="f13" fmla="*/ f11 f5 1"/>
                              <a:gd name="f14" fmla="*/ f12 f5 1"/>
                              <a:gd name="f15" fmla="*/ f12 f6 1"/>
                              <a:gd name="f16" fmla="*/ f11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3" t="f16" r="f14" b="f15"/>
                            <a:pathLst>
                              <a:path w="3175" h="3175">
                                <a:moveTo>
                                  <a:pt x="f4" y="f2"/>
                                </a:moveTo>
                                <a:lnTo>
                                  <a:pt x="f2" y="f2"/>
                                </a:lnTo>
                                <a:lnTo>
                                  <a:pt x="f2" y="f4"/>
                                </a:lnTo>
                                <a:lnTo>
                                  <a:pt x="f4" y="f4"/>
                                </a:lnTo>
                                <a:lnTo>
                                  <a:pt x="f4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933229983" name="Graphic 11"/>
                        <wps:cNvSpPr/>
                        <wps:spPr>
                          <a:xfrm>
                            <a:off x="45" y="19550"/>
                            <a:ext cx="6931023" cy="317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931025"/>
                              <a:gd name="f4" fmla="val 3175"/>
                              <a:gd name="f5" fmla="val 6927469"/>
                              <a:gd name="f6" fmla="val 3048"/>
                              <a:gd name="f7" fmla="val 6930580"/>
                              <a:gd name="f8" fmla="val 6927545"/>
                              <a:gd name="f9" fmla="*/ f0 1 6931025"/>
                              <a:gd name="f10" fmla="*/ f1 1 3175"/>
                              <a:gd name="f11" fmla="val f2"/>
                              <a:gd name="f12" fmla="val f3"/>
                              <a:gd name="f13" fmla="val f4"/>
                              <a:gd name="f14" fmla="+- f13 0 f11"/>
                              <a:gd name="f15" fmla="+- f12 0 f11"/>
                              <a:gd name="f16" fmla="*/ f15 1 6931025"/>
                              <a:gd name="f17" fmla="*/ f14 1 3175"/>
                              <a:gd name="f18" fmla="*/ f11 1 f16"/>
                              <a:gd name="f19" fmla="*/ f12 1 f16"/>
                              <a:gd name="f20" fmla="*/ f11 1 f17"/>
                              <a:gd name="f21" fmla="*/ f13 1 f17"/>
                              <a:gd name="f22" fmla="*/ f18 f9 1"/>
                              <a:gd name="f23" fmla="*/ f19 f9 1"/>
                              <a:gd name="f24" fmla="*/ f21 f10 1"/>
                              <a:gd name="f25" fmla="*/ f20 f10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2" t="f25" r="f23" b="f24"/>
                            <a:pathLst>
                              <a:path w="6931025" h="3175">
                                <a:moveTo>
                                  <a:pt x="f5" y="f2"/>
                                </a:moveTo>
                                <a:lnTo>
                                  <a:pt x="f6" y="f2"/>
                                </a:lnTo>
                                <a:lnTo>
                                  <a:pt x="f2" y="f2"/>
                                </a:lnTo>
                                <a:lnTo>
                                  <a:pt x="f2" y="f6"/>
                                </a:lnTo>
                                <a:lnTo>
                                  <a:pt x="f6" y="f6"/>
                                </a:lnTo>
                                <a:lnTo>
                                  <a:pt x="f5" y="f6"/>
                                </a:lnTo>
                                <a:lnTo>
                                  <a:pt x="f5" y="f2"/>
                                </a:lnTo>
                                <a:close/>
                              </a:path>
                              <a:path w="6931025" h="3175">
                                <a:moveTo>
                                  <a:pt x="f7" y="f2"/>
                                </a:moveTo>
                                <a:lnTo>
                                  <a:pt x="f8" y="f2"/>
                                </a:lnTo>
                                <a:lnTo>
                                  <a:pt x="f8" y="f6"/>
                                </a:lnTo>
                                <a:lnTo>
                                  <a:pt x="f7" y="f6"/>
                                </a:lnTo>
                                <a:lnTo>
                                  <a:pt x="f7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9DC53F" id="Group 5" o:spid="_x0000_s1026" style="position:absolute;margin-left:21.15pt;margin-top:0;width:545.75pt;height:1.75pt;z-index:487595520;mso-position-horizontal-relative:margin;mso-width-relative:margin;mso-height-relative:margin" coordsize="69310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">
                <v:shape id="Graphic 6" o:spid="_x0000_s1027" style="position:absolute;width:69278;height:215;visibility:visible;mso-wrap-style:square;v-text-anchor:top" coordsize="692785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" path="m6927850,l,,,21590r6927850,l6927850,xe" fillcolor="#9f9f9f" stroked="f">
                  <v:path arrowok="t" o:connecttype="custom" o:connectlocs="3463926,0;6927851,10794;3463926,21588;0,10794" o:connectangles="270,0,90,180" textboxrect="0,0,6927850,21590"/>
                </v:shape>
                <v:shape id="Graphic 7" o:spid="_x0000_s1028" style="position:absolute;left:69275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" path="m3047,l,,,3048r3047,l3047,xe" fillcolor="#e2e2e2" stroked="f">
                  <v:path arrowok="t" o:connecttype="custom" o:connectlocs="1586,0;3172,1586;1586,3172;0,1586" o:connectangles="270,0,90,180" textboxrect="0,0,3175,3175"/>
                </v:shape>
                <v:shape id="Graphic 8" o:spid="_x0000_s1029" style="position:absolute;top:12;width:69310;height:184;visibility:visible;mso-wrap-style:square;v-text-anchor:top" coordsize="69310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" path="m3048,3048l,3048,,18288r3048,l3048,3048xem6930580,r-3035,l6927545,3048r3035,l6930580,xe" fillcolor="#9f9f9f" stroked="f">
                  <v:path arrowok="t" o:connecttype="custom" o:connectlocs="3465512,0;6931023,9208;3465512,18416;0,9208" o:connectangles="270,0,90,180" textboxrect="0,0,6931025,18415"/>
                </v:shape>
                <v:shape id="Graphic 9" o:spid="_x0000_s1030" style="position:absolute;left:69275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" path="m3047,l,,,15239r3047,l3047,xe" fillcolor="#e2e2e2" stroked="f">
                  <v:path arrowok="t" o:connecttype="custom" o:connectlocs="1586,0;3172,7622;1586,15243;0,7622" o:connectangles="270,0,90,180" textboxrect="0,0,3175,15240"/>
                </v:shape>
                <v:shape id="Graphic 10" o:spid="_x0000_s1031" style="position:absolute;top:19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" path="m3048,l,,,3048r3048,l3048,xe" fillcolor="#9f9f9f" stroked="f">
                  <v:path arrowok="t" o:connecttype="custom" o:connectlocs="1586,0;3172,1586;1586,3172;0,1586" o:connectangles="270,0,90,180" textboxrect="0,0,3175,3175"/>
                </v:shape>
                <v:shape id="Graphic 11" o:spid="_x0000_s1032" style="position:absolute;top:195;width:69310;height:32;visibility:visible;mso-wrap-style:square;v-text-anchor:top" coordsize="69310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" path="m6927469,l3048,,,,,3048r3048,l6927469,3048r,-3048xem6930580,r-3035,l6927545,3048r3035,l6930580,xe" fillcolor="#e2e2e2" stroked="f">
                  <v:path arrowok="t" o:connecttype="custom" o:connectlocs="3465512,0;6931023,1586;3465512,3172;0,1586" o:connectangles="270,0,90,180" textboxrect="0,0,6931025,3175"/>
                </v:shape>
                <w10:wrap type="topAndBottom" anchorx="margin"/>
              </v:group>
            </w:pict>
          </mc:Fallback>
        </mc:AlternateContent>
      </w:r>
      <w:r w:rsidR="00D847EF" w:rsidRPr="00D847EF">
        <w:rPr>
          <w:rFonts w:eastAsia="Times New Roman" w:cs="Times New Roman"/>
          <w:sz w:val="24"/>
          <w:szCs w:val="24"/>
          <w:lang w:val="en-IN" w:eastAsia="en-IN"/>
        </w:rPr>
        <w:t>Automated infrastructure provisioning using Terraform and CloudFormation, improving deployment consistency and reducing manual effort  </w:t>
      </w:r>
    </w:p>
    <w:p w14:paraId="4EA64B71" w14:textId="2647CA74" w:rsidR="00D847EF" w:rsidRPr="00D847EF" w:rsidRDefault="00D847EF" w:rsidP="00D847EF">
      <w:pPr>
        <w:pStyle w:val="ListParagraph"/>
        <w:widowControl/>
        <w:numPr>
          <w:ilvl w:val="0"/>
          <w:numId w:val="2"/>
        </w:numPr>
        <w:suppressAutoHyphens w:val="0"/>
        <w:autoSpaceDE/>
        <w:autoSpaceDN/>
        <w:spacing w:before="100" w:beforeAutospacing="1" w:after="100" w:afterAutospacing="1"/>
        <w:textAlignment w:val="auto"/>
        <w:rPr>
          <w:rFonts w:eastAsia="Times New Roman" w:cs="Times New Roman"/>
          <w:sz w:val="24"/>
          <w:szCs w:val="24"/>
          <w:lang w:val="en-IN" w:eastAsia="en-IN"/>
        </w:rPr>
      </w:pPr>
      <w:r w:rsidRPr="00D847EF">
        <w:rPr>
          <w:rFonts w:eastAsia="Times New Roman" w:cs="Times New Roman"/>
          <w:sz w:val="24"/>
          <w:szCs w:val="24"/>
          <w:lang w:val="en-IN" w:eastAsia="en-IN"/>
        </w:rPr>
        <w:t>Implemented configuration management using Ansible to maintain environment consistency across multiple environments  </w:t>
      </w:r>
    </w:p>
    <w:p w14:paraId="5CA90AE3" w14:textId="705C5E02" w:rsidR="00D847EF" w:rsidRPr="00D847EF" w:rsidRDefault="00D847EF" w:rsidP="00D847EF">
      <w:pPr>
        <w:pStyle w:val="ListParagraph"/>
        <w:widowControl/>
        <w:numPr>
          <w:ilvl w:val="0"/>
          <w:numId w:val="2"/>
        </w:numPr>
        <w:suppressAutoHyphens w:val="0"/>
        <w:autoSpaceDE/>
        <w:autoSpaceDN/>
        <w:spacing w:before="100" w:beforeAutospacing="1" w:after="100" w:afterAutospacing="1"/>
        <w:textAlignment w:val="auto"/>
        <w:rPr>
          <w:rFonts w:eastAsia="Times New Roman" w:cs="Times New Roman"/>
          <w:sz w:val="24"/>
          <w:szCs w:val="24"/>
          <w:lang w:val="en-IN" w:eastAsia="en-IN"/>
        </w:rPr>
      </w:pPr>
      <w:r w:rsidRPr="00D847EF">
        <w:rPr>
          <w:rFonts w:eastAsia="Times New Roman" w:cs="Times New Roman"/>
          <w:sz w:val="24"/>
          <w:szCs w:val="24"/>
          <w:lang w:val="en-IN" w:eastAsia="en-IN"/>
        </w:rPr>
        <w:t>Containerized applications using Docker and deployed them on Kubernetes (Pods, Deployments, Services, Ingress, PV/PVC) for scalable and reliable operations  </w:t>
      </w:r>
    </w:p>
    <w:p w14:paraId="5C138253" w14:textId="71FA0012" w:rsidR="00D847EF" w:rsidRPr="00D847EF" w:rsidRDefault="00D847EF" w:rsidP="00D847EF">
      <w:pPr>
        <w:pStyle w:val="ListParagraph"/>
        <w:widowControl/>
        <w:numPr>
          <w:ilvl w:val="0"/>
          <w:numId w:val="2"/>
        </w:numPr>
        <w:suppressAutoHyphens w:val="0"/>
        <w:autoSpaceDE/>
        <w:autoSpaceDN/>
        <w:spacing w:before="100" w:beforeAutospacing="1" w:after="100" w:afterAutospacing="1"/>
        <w:textAlignment w:val="auto"/>
        <w:rPr>
          <w:rFonts w:eastAsia="Times New Roman" w:cs="Times New Roman"/>
          <w:sz w:val="24"/>
          <w:szCs w:val="24"/>
          <w:lang w:val="en-IN" w:eastAsia="en-IN"/>
        </w:rPr>
      </w:pPr>
      <w:r w:rsidRPr="00D847EF">
        <w:rPr>
          <w:rFonts w:eastAsia="Times New Roman" w:cs="Times New Roman"/>
          <w:sz w:val="24"/>
          <w:szCs w:val="24"/>
          <w:lang w:val="en-IN" w:eastAsia="en-IN"/>
        </w:rPr>
        <w:t>Monitored system performance and availability using Prometheus, Grafana, and AWS CloudWatch, enabling proactive issue detection and resolution  </w:t>
      </w:r>
    </w:p>
    <w:p w14:paraId="737B9E83" w14:textId="51962BBC" w:rsidR="00D847EF" w:rsidRPr="00D847EF" w:rsidRDefault="00D847EF" w:rsidP="00D847EF">
      <w:pPr>
        <w:pStyle w:val="ListParagraph"/>
        <w:widowControl/>
        <w:numPr>
          <w:ilvl w:val="0"/>
          <w:numId w:val="2"/>
        </w:numPr>
        <w:suppressAutoHyphens w:val="0"/>
        <w:autoSpaceDE/>
        <w:autoSpaceDN/>
        <w:spacing w:before="100" w:beforeAutospacing="1" w:after="100" w:afterAutospacing="1"/>
        <w:textAlignment w:val="auto"/>
        <w:rPr>
          <w:rFonts w:eastAsia="Times New Roman" w:cs="Times New Roman"/>
          <w:sz w:val="24"/>
          <w:szCs w:val="24"/>
          <w:lang w:val="en-IN" w:eastAsia="en-IN"/>
        </w:rPr>
      </w:pPr>
      <w:r w:rsidRPr="00D847EF">
        <w:rPr>
          <w:rFonts w:eastAsia="Times New Roman" w:cs="Times New Roman"/>
          <w:sz w:val="24"/>
          <w:szCs w:val="24"/>
          <w:lang w:val="en-IN" w:eastAsia="en-IN"/>
        </w:rPr>
        <w:t xml:space="preserve">Integrated </w:t>
      </w:r>
      <w:proofErr w:type="spellStart"/>
      <w:r w:rsidRPr="00D847EF">
        <w:rPr>
          <w:rFonts w:eastAsia="Times New Roman" w:cs="Times New Roman"/>
          <w:sz w:val="24"/>
          <w:szCs w:val="24"/>
          <w:lang w:val="en-IN" w:eastAsia="en-IN"/>
        </w:rPr>
        <w:t>Trivy</w:t>
      </w:r>
      <w:proofErr w:type="spellEnd"/>
      <w:r w:rsidRPr="00D847EF">
        <w:rPr>
          <w:rFonts w:eastAsia="Times New Roman" w:cs="Times New Roman"/>
          <w:sz w:val="24"/>
          <w:szCs w:val="24"/>
          <w:lang w:val="en-IN" w:eastAsia="en-IN"/>
        </w:rPr>
        <w:t xml:space="preserve"> for container image vulnerability scanning, ensuring security and compliance in CI/CD pipelines  </w:t>
      </w:r>
    </w:p>
    <w:p w14:paraId="687D0B29" w14:textId="139D8935" w:rsidR="00D847EF" w:rsidRPr="00D847EF" w:rsidRDefault="00D847EF" w:rsidP="00D847EF">
      <w:pPr>
        <w:pStyle w:val="ListParagraph"/>
        <w:widowControl/>
        <w:numPr>
          <w:ilvl w:val="0"/>
          <w:numId w:val="2"/>
        </w:numPr>
        <w:suppressAutoHyphens w:val="0"/>
        <w:autoSpaceDE/>
        <w:autoSpaceDN/>
        <w:spacing w:before="100" w:beforeAutospacing="1" w:after="100" w:afterAutospacing="1"/>
        <w:textAlignment w:val="auto"/>
        <w:rPr>
          <w:rFonts w:eastAsia="Times New Roman" w:cs="Times New Roman"/>
          <w:sz w:val="24"/>
          <w:szCs w:val="24"/>
          <w:lang w:val="en-IN" w:eastAsia="en-IN"/>
        </w:rPr>
      </w:pPr>
      <w:r w:rsidRPr="00D847EF">
        <w:rPr>
          <w:rFonts w:eastAsia="Times New Roman" w:cs="Times New Roman"/>
          <w:sz w:val="24"/>
          <w:szCs w:val="24"/>
          <w:lang w:val="en-IN" w:eastAsia="en-IN"/>
        </w:rPr>
        <w:t>Collaborated with development and QA teams to streamline release cycles and enable faster, reliable software delivery  </w:t>
      </w:r>
    </w:p>
    <w:p w14:paraId="2022229A" w14:textId="6D436333" w:rsidR="00D847EF" w:rsidRPr="00D847EF" w:rsidRDefault="00D847EF" w:rsidP="00D847EF">
      <w:pPr>
        <w:pStyle w:val="ListParagraph"/>
        <w:widowControl/>
        <w:numPr>
          <w:ilvl w:val="0"/>
          <w:numId w:val="2"/>
        </w:numPr>
        <w:suppressAutoHyphens w:val="0"/>
        <w:autoSpaceDE/>
        <w:autoSpaceDN/>
        <w:spacing w:before="100" w:beforeAutospacing="1" w:after="100" w:afterAutospacing="1"/>
        <w:textAlignment w:val="auto"/>
        <w:rPr>
          <w:rFonts w:eastAsia="Times New Roman" w:cs="Times New Roman"/>
          <w:sz w:val="24"/>
          <w:szCs w:val="24"/>
          <w:lang w:val="en-IN" w:eastAsia="en-IN"/>
        </w:rPr>
      </w:pPr>
      <w:r w:rsidRPr="00D847EF">
        <w:rPr>
          <w:rFonts w:eastAsia="Times New Roman" w:cs="Times New Roman"/>
          <w:sz w:val="24"/>
          <w:szCs w:val="24"/>
          <w:lang w:val="en-IN" w:eastAsia="en-IN"/>
        </w:rPr>
        <w:t>Troubleshot deployment and performance issues in distributed systems, improving system stability and uptime</w:t>
      </w:r>
    </w:p>
    <w:p w14:paraId="06691A13" w14:textId="4771E616" w:rsidR="00267E9E" w:rsidRDefault="00267E9E" w:rsidP="00D847EF">
      <w:pPr>
        <w:pStyle w:val="NormalWeb"/>
        <w:ind w:left="821"/>
        <w:rPr>
          <w:rFonts w:ascii="Trebuchet MS" w:hAnsi="Trebuchet MS"/>
        </w:rPr>
      </w:pPr>
    </w:p>
    <w:p w14:paraId="091A0666" w14:textId="77777777" w:rsidR="00267E9E" w:rsidRDefault="00000000">
      <w:pPr>
        <w:pStyle w:val="Heading3"/>
        <w:ind w:left="461"/>
      </w:pPr>
      <w:r>
        <w:t>Analyst/Software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46743312" w14:textId="34BAE9F0" w:rsidR="00267E9E" w:rsidRDefault="00000000">
      <w:pPr>
        <w:pStyle w:val="BodyText"/>
        <w:ind w:left="461" w:right="4921"/>
      </w:pPr>
      <w:r>
        <w:rPr>
          <w:rFonts w:ascii="Segoe UI" w:hAnsi="Segoe UI"/>
        </w:rPr>
        <w:t>Capgemini</w:t>
      </w:r>
      <w:r>
        <w:rPr>
          <w:rFonts w:ascii="Segoe UI" w:hAnsi="Segoe UI"/>
          <w:spacing w:val="-8"/>
        </w:rPr>
        <w:t xml:space="preserve"> </w:t>
      </w:r>
      <w:r>
        <w:rPr>
          <w:rFonts w:ascii="Segoe UI" w:hAnsi="Segoe UI"/>
        </w:rPr>
        <w:t>Technology</w:t>
      </w:r>
      <w:r>
        <w:rPr>
          <w:rFonts w:ascii="Segoe UI" w:hAnsi="Segoe UI"/>
          <w:spacing w:val="-9"/>
        </w:rPr>
        <w:t xml:space="preserve"> </w:t>
      </w:r>
      <w:r>
        <w:rPr>
          <w:rFonts w:ascii="Segoe UI" w:hAnsi="Segoe UI"/>
        </w:rPr>
        <w:t>Services</w:t>
      </w:r>
      <w:r>
        <w:rPr>
          <w:rFonts w:ascii="Segoe UI" w:hAnsi="Segoe UI"/>
          <w:spacing w:val="-6"/>
        </w:rPr>
        <w:t xml:space="preserve"> </w:t>
      </w:r>
      <w:r>
        <w:rPr>
          <w:rFonts w:ascii="Segoe UI" w:hAnsi="Segoe UI"/>
        </w:rPr>
        <w:t>India</w:t>
      </w:r>
      <w:r>
        <w:rPr>
          <w:rFonts w:ascii="Segoe UI" w:hAnsi="Segoe UI"/>
          <w:spacing w:val="-13"/>
        </w:rPr>
        <w:t xml:space="preserve"> </w:t>
      </w:r>
      <w:r>
        <w:rPr>
          <w:rFonts w:ascii="Segoe UI" w:hAnsi="Segoe UI"/>
        </w:rPr>
        <w:t>Limited,</w:t>
      </w:r>
      <w:r>
        <w:rPr>
          <w:rFonts w:ascii="Segoe UI" w:hAnsi="Segoe UI"/>
          <w:spacing w:val="-7"/>
        </w:rPr>
        <w:t xml:space="preserve"> </w:t>
      </w:r>
      <w:r>
        <w:rPr>
          <w:rFonts w:ascii="Segoe UI" w:hAnsi="Segoe UI"/>
        </w:rPr>
        <w:t xml:space="preserve">Bengaluru Project: </w:t>
      </w:r>
      <w:r>
        <w:rPr>
          <w:rFonts w:ascii="Segoe UI" w:hAnsi="Segoe UI"/>
          <w:b/>
        </w:rPr>
        <w:t xml:space="preserve">Darden </w:t>
      </w:r>
      <w:r w:rsidR="00E70AFF">
        <w:rPr>
          <w:rFonts w:ascii="Segoe UI" w:hAnsi="Segoe UI"/>
        </w:rPr>
        <w:t xml:space="preserve">| </w:t>
      </w:r>
      <w:r>
        <w:rPr>
          <w:rFonts w:ascii="Segoe UI" w:hAnsi="Segoe UI"/>
        </w:rPr>
        <w:t>Oct 2022 - July 2023</w:t>
      </w:r>
    </w:p>
    <w:p w14:paraId="72D82655" w14:textId="77777777" w:rsidR="00267E9E" w:rsidRDefault="00000000">
      <w:pPr>
        <w:pStyle w:val="NormalWeb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Designed and implemented automation tools and scripts for CI/CD pipelines, reducing deployment effort and improving consistency.</w:t>
      </w:r>
    </w:p>
    <w:p w14:paraId="69438130" w14:textId="77777777" w:rsidR="00267E9E" w:rsidRDefault="00000000">
      <w:pPr>
        <w:pStyle w:val="NormalWeb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Compiled and built source code using Maven; executed unit test cases to ensure functionality.</w:t>
      </w:r>
    </w:p>
    <w:p w14:paraId="5DC00772" w14:textId="77777777" w:rsidR="00267E9E" w:rsidRDefault="00000000">
      <w:pPr>
        <w:pStyle w:val="NormalWeb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Integrated SonarQube and OWASP to assess code quality, coverage, and detect vulnerabilities.</w:t>
      </w:r>
    </w:p>
    <w:p w14:paraId="2AEA87AB" w14:textId="77777777" w:rsidR="00267E9E" w:rsidRDefault="00000000">
      <w:pPr>
        <w:pStyle w:val="NormalWeb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Deployed build artifacts into Nexus Repository for centralized version management.</w:t>
      </w:r>
    </w:p>
    <w:p w14:paraId="02636A24" w14:textId="77777777" w:rsidR="00267E9E" w:rsidRDefault="00000000">
      <w:pPr>
        <w:pStyle w:val="NormalWeb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Created and optimized </w:t>
      </w:r>
      <w:proofErr w:type="spellStart"/>
      <w:r>
        <w:rPr>
          <w:rFonts w:ascii="Trebuchet MS" w:hAnsi="Trebuchet MS"/>
        </w:rPr>
        <w:t>Dockerfiles</w:t>
      </w:r>
      <w:proofErr w:type="spellEnd"/>
      <w:r>
        <w:rPr>
          <w:rFonts w:ascii="Trebuchet MS" w:hAnsi="Trebuchet MS"/>
        </w:rPr>
        <w:t xml:space="preserve"> for image builds; scanned images using </w:t>
      </w:r>
      <w:proofErr w:type="spellStart"/>
      <w:r>
        <w:rPr>
          <w:rFonts w:ascii="Trebuchet MS" w:hAnsi="Trebuchet MS"/>
        </w:rPr>
        <w:t>Trivy</w:t>
      </w:r>
      <w:proofErr w:type="spellEnd"/>
      <w:r>
        <w:rPr>
          <w:rFonts w:ascii="Trebuchet MS" w:hAnsi="Trebuchet MS"/>
        </w:rPr>
        <w:t xml:space="preserve"> and published to Docker Hub.</w:t>
      </w:r>
    </w:p>
    <w:p w14:paraId="3AEB9157" w14:textId="77777777" w:rsidR="00267E9E" w:rsidRDefault="00000000">
      <w:pPr>
        <w:pStyle w:val="NormalWeb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Developed Kubernetes manifest YAMLs to deploy containerized applications and manage scaling operations. </w:t>
      </w:r>
    </w:p>
    <w:p w14:paraId="7A337B2A" w14:textId="77777777" w:rsidR="00267E9E" w:rsidRDefault="00000000">
      <w:pPr>
        <w:pStyle w:val="NormalWeb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Set up Prometheus and Grafana monitoring to track performance metrics and trigger proactive alerts.</w:t>
      </w:r>
    </w:p>
    <w:p w14:paraId="2408F2D2" w14:textId="77777777" w:rsidR="00267E9E" w:rsidRDefault="00000000">
      <w:pPr>
        <w:numPr>
          <w:ilvl w:val="0"/>
          <w:numId w:val="3"/>
        </w:numPr>
        <w:autoSpaceDE/>
      </w:pPr>
      <w:r>
        <w:rPr>
          <w:rFonts w:ascii="Trebuchet MS" w:eastAsia="Times New Roman" w:hAnsi="Trebuchet MS"/>
          <w:color w:val="242424"/>
        </w:rPr>
        <w:t>Collaborated with developers and QA teams to resolve deployment issues and streamline release cycles.</w:t>
      </w:r>
    </w:p>
    <w:p w14:paraId="06581FCF" w14:textId="77777777" w:rsidR="00267E9E" w:rsidRDefault="00267E9E">
      <w:pPr>
        <w:autoSpaceDE/>
        <w:ind w:left="720"/>
        <w:rPr>
          <w:sz w:val="24"/>
        </w:rPr>
      </w:pPr>
    </w:p>
    <w:p w14:paraId="7DC9008B" w14:textId="77777777" w:rsidR="00267E9E" w:rsidRDefault="00000000">
      <w:pPr>
        <w:ind w:left="490"/>
      </w:pPr>
      <w:r>
        <w:rPr>
          <w:noProof/>
        </w:rPr>
        <w:drawing>
          <wp:inline distT="0" distB="0" distL="0" distR="0" wp14:anchorId="0F18DC0E" wp14:editId="47BEB3D7">
            <wp:extent cx="234945" cy="158748"/>
            <wp:effectExtent l="0" t="0" r="0" b="0"/>
            <wp:docPr id="50897226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45" cy="1587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proofErr w:type="spellStart"/>
      <w:r>
        <w:rPr>
          <w:rFonts w:ascii="Trebuchet MS" w:hAnsi="Trebuchet MS"/>
          <w:color w:val="171775"/>
          <w:sz w:val="28"/>
        </w:rPr>
        <w:t>EDUC</w:t>
      </w:r>
      <w:r>
        <w:rPr>
          <w:rFonts w:ascii="Trebuchet MS" w:hAnsi="Trebuchet MS"/>
          <w:color w:val="171775"/>
        </w:rPr>
        <w:t>AT</w:t>
      </w:r>
      <w:r>
        <w:rPr>
          <w:rFonts w:ascii="Trebuchet MS" w:hAnsi="Trebuchet MS"/>
          <w:color w:val="171775"/>
          <w:sz w:val="28"/>
        </w:rPr>
        <w:t>IoN</w:t>
      </w:r>
      <w:proofErr w:type="spellEnd"/>
    </w:p>
    <w:p w14:paraId="2326C51E" w14:textId="77777777" w:rsidR="00267E9E" w:rsidRDefault="00000000">
      <w:pPr>
        <w:pStyle w:val="BodyText"/>
        <w:spacing w:before="10"/>
      </w:pPr>
      <w:r>
        <w:rPr>
          <w:noProof/>
          <w:sz w:val="4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7A062621" wp14:editId="58F1B6D3">
                <wp:simplePos x="0" y="0"/>
                <wp:positionH relativeFrom="page">
                  <wp:posOffset>539752</wp:posOffset>
                </wp:positionH>
                <wp:positionV relativeFrom="paragraph">
                  <wp:posOffset>51078</wp:posOffset>
                </wp:positionV>
                <wp:extent cx="6692895" cy="1271"/>
                <wp:effectExtent l="0" t="0" r="0" b="0"/>
                <wp:wrapTopAndBottom/>
                <wp:docPr id="324108410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895" cy="1271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6692900"/>
                            <a:gd name="f4" fmla="val 1270"/>
                            <a:gd name="f5" fmla="val 6692392"/>
                            <a:gd name="f6" fmla="*/ f0 1 6692900"/>
                            <a:gd name="f7" fmla="*/ f1 1 1270"/>
                            <a:gd name="f8" fmla="val f2"/>
                            <a:gd name="f9" fmla="val f3"/>
                            <a:gd name="f10" fmla="val f4"/>
                            <a:gd name="f11" fmla="+- f10 0 f8"/>
                            <a:gd name="f12" fmla="+- f9 0 f8"/>
                            <a:gd name="f13" fmla="*/ f12 1 6692900"/>
                            <a:gd name="f14" fmla="*/ f11 1 1270"/>
                            <a:gd name="f15" fmla="*/ 0 1 f13"/>
                            <a:gd name="f16" fmla="*/ 6692900 1 f13"/>
                            <a:gd name="f17" fmla="*/ 0 1 f14"/>
                            <a:gd name="f18" fmla="*/ 1270 1 f14"/>
                            <a:gd name="f19" fmla="*/ f15 f6 1"/>
                            <a:gd name="f20" fmla="*/ f16 f6 1"/>
                            <a:gd name="f21" fmla="*/ f18 f7 1"/>
                            <a:gd name="f22" fmla="*/ f17 f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9" t="f22" r="f20" b="f21"/>
                          <a:pathLst>
                            <a:path w="6692900" h="1270">
                              <a:moveTo>
                                <a:pt x="f2" y="f2"/>
                              </a:moveTo>
                              <a:lnTo>
                                <a:pt x="f5" y="f2"/>
                              </a:lnTo>
                            </a:path>
                          </a:pathLst>
                        </a:custGeom>
                        <a:noFill/>
                        <a:ln w="504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2F0291F" id="Graphic 22" o:spid="_x0000_s1026" style="position:absolute;margin-left:42.5pt;margin-top:4pt;width:527pt;height:.1pt;z-index:48758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" path="m,l6692392,e" filled="f" strokeweight=".14019mm">
                <v:path arrowok="t" o:connecttype="custom" o:connectlocs="3346448,0;6692895,636;3346448,1271;0,636" o:connectangles="270,0,90,180" textboxrect="0,0,6692900,1270"/>
                <w10:wrap type="topAndBottom" anchorx="page"/>
              </v:shape>
            </w:pict>
          </mc:Fallback>
        </mc:AlternateContent>
      </w:r>
    </w:p>
    <w:p w14:paraId="2164C3AD" w14:textId="77777777" w:rsidR="00267E9E" w:rsidRDefault="00267E9E">
      <w:pPr>
        <w:pStyle w:val="BodyText"/>
        <w:spacing w:before="50"/>
        <w:rPr>
          <w:rFonts w:cs="Segoe UI"/>
          <w:sz w:val="20"/>
        </w:rPr>
      </w:pPr>
    </w:p>
    <w:p w14:paraId="31B38B08" w14:textId="77777777" w:rsidR="00267E9E" w:rsidRDefault="00000000">
      <w:pPr>
        <w:pStyle w:val="ListParagraph"/>
        <w:widowControl/>
        <w:numPr>
          <w:ilvl w:val="0"/>
          <w:numId w:val="4"/>
        </w:numPr>
        <w:tabs>
          <w:tab w:val="left" w:pos="1566"/>
          <w:tab w:val="right" w:pos="11232"/>
        </w:tabs>
        <w:autoSpaceDE/>
        <w:spacing w:line="276" w:lineRule="auto"/>
        <w:rPr>
          <w:rFonts w:eastAsia="Montserrat" w:cs="Segoe UI"/>
        </w:rPr>
      </w:pPr>
      <w:r>
        <w:rPr>
          <w:rFonts w:eastAsia="Montserrat" w:cs="Segoe UI"/>
        </w:rPr>
        <w:t>B. Tech in Computer Science &amp; Engineering |BNM Institute of Technology, Bangalore |8.2 CGPA| 2022</w:t>
      </w:r>
    </w:p>
    <w:p w14:paraId="4FE97AD0" w14:textId="77777777" w:rsidR="00267E9E" w:rsidRDefault="00000000">
      <w:pPr>
        <w:pStyle w:val="ListParagraph"/>
        <w:widowControl/>
        <w:numPr>
          <w:ilvl w:val="0"/>
          <w:numId w:val="4"/>
        </w:numPr>
        <w:tabs>
          <w:tab w:val="left" w:pos="1566"/>
          <w:tab w:val="right" w:pos="11232"/>
        </w:tabs>
        <w:autoSpaceDE/>
        <w:spacing w:line="276" w:lineRule="auto"/>
        <w:rPr>
          <w:rFonts w:eastAsia="Montserrat" w:cs="Segoe UI"/>
        </w:rPr>
      </w:pPr>
      <w:r>
        <w:rPr>
          <w:rFonts w:eastAsia="Montserrat" w:cs="Segoe UI"/>
        </w:rPr>
        <w:t>PUC in PCMB | Sri Vijetha PU College, Chintamani| 91% | 2018</w:t>
      </w:r>
    </w:p>
    <w:p w14:paraId="4B194D49" w14:textId="77777777" w:rsidR="00267E9E" w:rsidRDefault="00000000">
      <w:pPr>
        <w:pStyle w:val="ListParagraph"/>
        <w:widowControl/>
        <w:numPr>
          <w:ilvl w:val="0"/>
          <w:numId w:val="4"/>
        </w:numPr>
        <w:tabs>
          <w:tab w:val="left" w:pos="1566"/>
          <w:tab w:val="right" w:pos="11232"/>
        </w:tabs>
        <w:autoSpaceDE/>
        <w:spacing w:line="276" w:lineRule="auto"/>
        <w:rPr>
          <w:rFonts w:eastAsia="Montserrat" w:cs="Segoe UI"/>
        </w:rPr>
      </w:pPr>
      <w:r>
        <w:rPr>
          <w:rFonts w:eastAsia="Montserrat" w:cs="Segoe UI"/>
        </w:rPr>
        <w:t>SSLC | Bharatha Ratna Educational Trust, Chintamani| 90% | 2016</w:t>
      </w:r>
    </w:p>
    <w:p w14:paraId="24B6CD8D" w14:textId="77777777" w:rsidR="00267E9E" w:rsidRDefault="00000000">
      <w:pPr>
        <w:spacing w:before="296"/>
        <w:ind w:left="490"/>
      </w:pPr>
      <w:r>
        <w:rPr>
          <w:noProof/>
        </w:rPr>
        <w:drawing>
          <wp:inline distT="0" distB="0" distL="0" distR="0" wp14:anchorId="4BFF99CA" wp14:editId="27BBABC2">
            <wp:extent cx="184151" cy="146047"/>
            <wp:effectExtent l="0" t="0" r="6349" b="6353"/>
            <wp:docPr id="1644717948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151" cy="1460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rebuchet MS" w:hAnsi="Trebuchet MS"/>
          <w:color w:val="171775"/>
          <w:sz w:val="28"/>
        </w:rPr>
        <w:t>L</w:t>
      </w:r>
      <w:r>
        <w:rPr>
          <w:rFonts w:ascii="Trebuchet MS" w:hAnsi="Trebuchet MS"/>
          <w:color w:val="171775"/>
        </w:rPr>
        <w:t>A</w:t>
      </w:r>
      <w:r>
        <w:rPr>
          <w:rFonts w:ascii="Trebuchet MS" w:hAnsi="Trebuchet MS"/>
          <w:color w:val="171775"/>
          <w:sz w:val="28"/>
        </w:rPr>
        <w:t>NGU</w:t>
      </w:r>
      <w:r>
        <w:rPr>
          <w:rFonts w:ascii="Trebuchet MS" w:hAnsi="Trebuchet MS"/>
          <w:color w:val="171775"/>
        </w:rPr>
        <w:t>A</w:t>
      </w:r>
      <w:r>
        <w:rPr>
          <w:rFonts w:ascii="Trebuchet MS" w:hAnsi="Trebuchet MS"/>
          <w:color w:val="171775"/>
          <w:sz w:val="28"/>
        </w:rPr>
        <w:t>GES</w:t>
      </w:r>
    </w:p>
    <w:p w14:paraId="13F86082" w14:textId="77777777" w:rsidR="00267E9E" w:rsidRDefault="00000000">
      <w:pPr>
        <w:pStyle w:val="BodyText"/>
        <w:spacing w:before="4"/>
      </w:pP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65B8EEFE" wp14:editId="02B564FD">
                <wp:simplePos x="0" y="0"/>
                <wp:positionH relativeFrom="page">
                  <wp:posOffset>539752</wp:posOffset>
                </wp:positionH>
                <wp:positionV relativeFrom="paragraph">
                  <wp:posOffset>55165</wp:posOffset>
                </wp:positionV>
                <wp:extent cx="6692895" cy="1271"/>
                <wp:effectExtent l="0" t="0" r="0" b="0"/>
                <wp:wrapTopAndBottom/>
                <wp:docPr id="1874888544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895" cy="1271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6692900"/>
                            <a:gd name="f4" fmla="val 1270"/>
                            <a:gd name="f5" fmla="val 6692392"/>
                            <a:gd name="f6" fmla="*/ f0 1 6692900"/>
                            <a:gd name="f7" fmla="*/ f1 1 1270"/>
                            <a:gd name="f8" fmla="val f2"/>
                            <a:gd name="f9" fmla="val f3"/>
                            <a:gd name="f10" fmla="val f4"/>
                            <a:gd name="f11" fmla="+- f10 0 f8"/>
                            <a:gd name="f12" fmla="+- f9 0 f8"/>
                            <a:gd name="f13" fmla="*/ f12 1 6692900"/>
                            <a:gd name="f14" fmla="*/ f11 1 1270"/>
                            <a:gd name="f15" fmla="*/ 0 1 f13"/>
                            <a:gd name="f16" fmla="*/ 6692900 1 f13"/>
                            <a:gd name="f17" fmla="*/ 0 1 f14"/>
                            <a:gd name="f18" fmla="*/ 1270 1 f14"/>
                            <a:gd name="f19" fmla="*/ f15 f6 1"/>
                            <a:gd name="f20" fmla="*/ f16 f6 1"/>
                            <a:gd name="f21" fmla="*/ f18 f7 1"/>
                            <a:gd name="f22" fmla="*/ f17 f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9" t="f22" r="f20" b="f21"/>
                          <a:pathLst>
                            <a:path w="6692900" h="1270">
                              <a:moveTo>
                                <a:pt x="f2" y="f2"/>
                              </a:moveTo>
                              <a:lnTo>
                                <a:pt x="f5" y="f2"/>
                              </a:lnTo>
                            </a:path>
                          </a:pathLst>
                        </a:custGeom>
                        <a:noFill/>
                        <a:ln w="504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ADD6B6F" id="Graphic 28" o:spid="_x0000_s1026" style="position:absolute;margin-left:42.5pt;margin-top:4.35pt;width:527pt;height:.1pt;z-index:48759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" path="m,l6692392,e" filled="f" strokeweight=".14019mm">
                <v:path arrowok="t" o:connecttype="custom" o:connectlocs="3346448,0;6692895,636;3346448,1271;0,636" o:connectangles="270,0,90,180" textboxrect="0,0,6692900,1270"/>
                <w10:wrap type="topAndBottom" anchorx="page"/>
              </v:shape>
            </w:pict>
          </mc:Fallback>
        </mc:AlternateContent>
      </w:r>
    </w:p>
    <w:p w14:paraId="3A9B1D3D" w14:textId="77777777" w:rsidR="00267E9E" w:rsidRDefault="00000000">
      <w:pPr>
        <w:pStyle w:val="BodyText"/>
        <w:spacing w:line="380" w:lineRule="atLeast"/>
        <w:ind w:left="379" w:right="10348"/>
        <w:rPr>
          <w:spacing w:val="-2"/>
        </w:rPr>
      </w:pPr>
      <w:r>
        <w:rPr>
          <w:spacing w:val="-2"/>
        </w:rPr>
        <w:t>English</w:t>
      </w:r>
    </w:p>
    <w:p w14:paraId="6BBD87F9" w14:textId="77777777" w:rsidR="00267E9E" w:rsidRDefault="00000000">
      <w:pPr>
        <w:pStyle w:val="BodyText"/>
        <w:spacing w:line="380" w:lineRule="atLeast"/>
        <w:ind w:left="379" w:right="10348"/>
        <w:rPr>
          <w:spacing w:val="-10"/>
        </w:rPr>
      </w:pPr>
      <w:r>
        <w:rPr>
          <w:spacing w:val="-10"/>
        </w:rPr>
        <w:lastRenderedPageBreak/>
        <w:t>Kannada</w:t>
      </w:r>
    </w:p>
    <w:p w14:paraId="61163AFD" w14:textId="77777777" w:rsidR="00267E9E" w:rsidRDefault="00000000">
      <w:pPr>
        <w:pStyle w:val="BodyText"/>
        <w:spacing w:line="380" w:lineRule="atLeast"/>
        <w:ind w:left="379" w:right="10348"/>
        <w:rPr>
          <w:spacing w:val="-10"/>
        </w:rPr>
      </w:pPr>
      <w:r>
        <w:rPr>
          <w:spacing w:val="-10"/>
        </w:rPr>
        <w:t>Hindi</w:t>
      </w:r>
      <w:r>
        <w:rPr>
          <w:spacing w:val="-10"/>
        </w:rPr>
        <w:br/>
        <w:t>Telugu</w:t>
      </w:r>
    </w:p>
    <w:p w14:paraId="2CE1EC87" w14:textId="77777777" w:rsidR="00267E9E" w:rsidRDefault="00267E9E">
      <w:pPr>
        <w:pStyle w:val="BodyText"/>
        <w:spacing w:before="114"/>
      </w:pPr>
    </w:p>
    <w:p w14:paraId="723BD11B" w14:textId="77777777" w:rsidR="00267E9E" w:rsidRDefault="00000000">
      <w:pPr>
        <w:spacing w:before="1"/>
        <w:ind w:left="475"/>
      </w:pPr>
      <w:r>
        <w:rPr>
          <w:rFonts w:ascii="Verdana" w:hAnsi="Verdan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03EFE1CE" wp14:editId="24B64F8A">
                <wp:simplePos x="0" y="0"/>
                <wp:positionH relativeFrom="page">
                  <wp:posOffset>450854</wp:posOffset>
                </wp:positionH>
                <wp:positionV relativeFrom="paragraph">
                  <wp:posOffset>255986</wp:posOffset>
                </wp:positionV>
                <wp:extent cx="6872602" cy="6345"/>
                <wp:effectExtent l="0" t="0" r="0" b="0"/>
                <wp:wrapTopAndBottom/>
                <wp:docPr id="1564412568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2602" cy="6345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6872605"/>
                            <a:gd name="f4" fmla="val 6350"/>
                            <a:gd name="f5" fmla="val 6093"/>
                            <a:gd name="f6" fmla="*/ f0 1 6872605"/>
                            <a:gd name="f7" fmla="*/ f1 1 6350"/>
                            <a:gd name="f8" fmla="val f2"/>
                            <a:gd name="f9" fmla="val f3"/>
                            <a:gd name="f10" fmla="val f4"/>
                            <a:gd name="f11" fmla="+- f10 0 f8"/>
                            <a:gd name="f12" fmla="+- f9 0 f8"/>
                            <a:gd name="f13" fmla="*/ f12 1 6872605"/>
                            <a:gd name="f14" fmla="*/ f11 1 6350"/>
                            <a:gd name="f15" fmla="*/ f8 1 f13"/>
                            <a:gd name="f16" fmla="*/ f9 1 f13"/>
                            <a:gd name="f17" fmla="*/ f8 1 f14"/>
                            <a:gd name="f18" fmla="*/ f10 1 f14"/>
                            <a:gd name="f19" fmla="*/ f15 f6 1"/>
                            <a:gd name="f20" fmla="*/ f16 f6 1"/>
                            <a:gd name="f21" fmla="*/ f18 f7 1"/>
                            <a:gd name="f22" fmla="*/ f17 f7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9" t="f22" r="f20" b="f21"/>
                          <a:pathLst>
                            <a:path w="6872605" h="6350">
                              <a:moveTo>
                                <a:pt x="f3" y="f2"/>
                              </a:moveTo>
                              <a:lnTo>
                                <a:pt x="f2" y="f2"/>
                              </a:lnTo>
                              <a:lnTo>
                                <a:pt x="f2" y="f5"/>
                              </a:lnTo>
                              <a:lnTo>
                                <a:pt x="f3" y="f5"/>
                              </a:lnTo>
                              <a:lnTo>
                                <a:pt x="f3" y="f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37CFEB08" id="Graphic 29" o:spid="_x0000_s1026" style="position:absolute;margin-left:35.5pt;margin-top:20.15pt;width:541.15pt;height:.5pt;z-index:48759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8726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" path="m6872605,l,,,6093r6872605,l6872605,xe" fillcolor="black" stroked="f">
                <v:path arrowok="t" o:connecttype="custom" o:connectlocs="3436301,0;6872602,3173;3436301,6345;0,3173" o:connectangles="270,0,90,180" textboxrect="0,0,6872605,6350"/>
                <w10:wrap type="topAndBottom" anchorx="page"/>
              </v:shape>
            </w:pict>
          </mc:Fallback>
        </mc:AlternateContent>
      </w:r>
      <w:proofErr w:type="gramStart"/>
      <w:r>
        <w:rPr>
          <w:rFonts w:ascii="Verdana" w:hAnsi="Verdana"/>
          <w:b/>
          <w:color w:val="213746"/>
          <w:spacing w:val="-2"/>
          <w:sz w:val="28"/>
          <w:u w:val="single" w:color="213746"/>
        </w:rPr>
        <w:t>CERTIFICATIONS:-</w:t>
      </w:r>
      <w:proofErr w:type="gramEnd"/>
    </w:p>
    <w:p w14:paraId="7BD1DF62" w14:textId="77777777" w:rsidR="00267E9E" w:rsidRDefault="00000000">
      <w:pPr>
        <w:pStyle w:val="ListParagraph"/>
        <w:numPr>
          <w:ilvl w:val="0"/>
          <w:numId w:val="5"/>
        </w:numPr>
        <w:tabs>
          <w:tab w:val="left" w:pos="704"/>
        </w:tabs>
        <w:spacing w:before="153"/>
        <w:ind w:left="704" w:hanging="258"/>
      </w:pPr>
      <w:r>
        <w:t>AWS</w:t>
      </w:r>
      <w:r>
        <w:rPr>
          <w:spacing w:val="-15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rPr>
          <w:spacing w:val="-2"/>
        </w:rPr>
        <w:t>Practitioner</w:t>
      </w:r>
    </w:p>
    <w:p w14:paraId="3D73A611" w14:textId="77777777" w:rsidR="00267E9E" w:rsidRDefault="00000000">
      <w:pPr>
        <w:pStyle w:val="ListParagraph"/>
        <w:numPr>
          <w:ilvl w:val="0"/>
          <w:numId w:val="5"/>
        </w:numPr>
        <w:tabs>
          <w:tab w:val="left" w:pos="637"/>
        </w:tabs>
        <w:spacing w:before="153"/>
        <w:ind w:left="637" w:hanging="258"/>
      </w:pPr>
      <w:r>
        <w:rPr>
          <w:spacing w:val="-2"/>
        </w:rPr>
        <w:t>AWS</w:t>
      </w:r>
      <w:r>
        <w:rPr>
          <w:spacing w:val="-11"/>
        </w:rPr>
        <w:t xml:space="preserve"> </w:t>
      </w:r>
      <w:r>
        <w:rPr>
          <w:spacing w:val="-2"/>
        </w:rPr>
        <w:t>Associate</w:t>
      </w:r>
      <w:r>
        <w:rPr>
          <w:spacing w:val="-3"/>
        </w:rPr>
        <w:t xml:space="preserve"> </w:t>
      </w:r>
      <w:r>
        <w:rPr>
          <w:spacing w:val="-2"/>
        </w:rPr>
        <w:t>Solution</w:t>
      </w:r>
      <w:r>
        <w:rPr>
          <w:spacing w:val="-8"/>
        </w:rPr>
        <w:t xml:space="preserve"> </w:t>
      </w:r>
      <w:r>
        <w:rPr>
          <w:spacing w:val="-2"/>
        </w:rPr>
        <w:t>Architect</w:t>
      </w:r>
    </w:p>
    <w:p w14:paraId="18B6B092" w14:textId="77777777" w:rsidR="00267E9E" w:rsidRDefault="00267E9E">
      <w:pPr>
        <w:pStyle w:val="ListParagraph"/>
        <w:tabs>
          <w:tab w:val="left" w:pos="637"/>
        </w:tabs>
        <w:spacing w:before="157"/>
        <w:ind w:left="637" w:firstLine="0"/>
        <w:jc w:val="center"/>
      </w:pPr>
    </w:p>
    <w:sectPr w:rsidR="00267E9E">
      <w:footerReference w:type="default" r:id="rId14"/>
      <w:pgSz w:w="12240" w:h="15840"/>
      <w:pgMar w:top="1560" w:right="360" w:bottom="4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649E1" w14:textId="77777777" w:rsidR="00A1732B" w:rsidRDefault="00A1732B">
      <w:r>
        <w:separator/>
      </w:r>
    </w:p>
  </w:endnote>
  <w:endnote w:type="continuationSeparator" w:id="0">
    <w:p w14:paraId="3B139E07" w14:textId="77777777" w:rsidR="00A1732B" w:rsidRDefault="00A17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C909" w14:textId="77777777" w:rsidR="00000000" w:rsidRDefault="00000000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9C2FB7" wp14:editId="4BDF54C0">
              <wp:simplePos x="0" y="0"/>
              <wp:positionH relativeFrom="page">
                <wp:posOffset>456998</wp:posOffset>
              </wp:positionH>
              <wp:positionV relativeFrom="page">
                <wp:posOffset>9740005</wp:posOffset>
              </wp:positionV>
              <wp:extent cx="1137285" cy="188595"/>
              <wp:effectExtent l="0" t="0" r="5715" b="1905"/>
              <wp:wrapNone/>
              <wp:docPr id="592613930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7285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CB8EDD4" w14:textId="77777777" w:rsidR="00000000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Vennela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 S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C2F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pt;margin-top:766.95pt;width:89.55pt;height:14.8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" filled="f" stroked="f">
              <v:textbox inset="0,0,0,0">
                <w:txbxContent>
                  <w:p w14:paraId="7CB8EDD4" w14:textId="77777777" w:rsidR="00000000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Vennela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2B2AF" w14:textId="77777777" w:rsidR="00A1732B" w:rsidRDefault="00A1732B">
      <w:r>
        <w:rPr>
          <w:color w:val="000000"/>
        </w:rPr>
        <w:separator/>
      </w:r>
    </w:p>
  </w:footnote>
  <w:footnote w:type="continuationSeparator" w:id="0">
    <w:p w14:paraId="08A0A7AD" w14:textId="77777777" w:rsidR="00A1732B" w:rsidRDefault="00A173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515C"/>
    <w:multiLevelType w:val="multilevel"/>
    <w:tmpl w:val="D8A6E376"/>
    <w:lvl w:ilvl="0">
      <w:numFmt w:val="bullet"/>
      <w:lvlText w:val=""/>
      <w:lvlJc w:val="left"/>
      <w:pPr>
        <w:ind w:left="1152" w:hanging="360"/>
      </w:pPr>
      <w:rPr>
        <w:rFonts w:ascii="Symbol" w:eastAsia="Symbol" w:hAnsi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96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3232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5304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6340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7376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8412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9448" w:hanging="360"/>
      </w:pPr>
      <w:rPr>
        <w:lang w:val="en-US" w:eastAsia="en-US" w:bidi="ar-SA"/>
      </w:rPr>
    </w:lvl>
  </w:abstractNum>
  <w:abstractNum w:abstractNumId="1" w15:restartNumberingAfterBreak="0">
    <w:nsid w:val="3015577E"/>
    <w:multiLevelType w:val="multilevel"/>
    <w:tmpl w:val="92FC34A6"/>
    <w:lvl w:ilvl="0">
      <w:numFmt w:val="bullet"/>
      <w:lvlText w:val=""/>
      <w:lvlJc w:val="left"/>
      <w:pPr>
        <w:ind w:left="821" w:hanging="360"/>
      </w:pPr>
      <w:rPr>
        <w:rFonts w:ascii="Symbol" w:eastAsia="Symbol" w:hAnsi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926" w:hanging="360"/>
      </w:pPr>
      <w:rPr>
        <w:rFonts w:ascii="Symbol" w:eastAsia="Symbol" w:hAnsi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97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75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453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631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808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986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9164" w:hanging="360"/>
      </w:pPr>
      <w:rPr>
        <w:lang w:val="en-US" w:eastAsia="en-US" w:bidi="ar-SA"/>
      </w:rPr>
    </w:lvl>
  </w:abstractNum>
  <w:abstractNum w:abstractNumId="2" w15:restartNumberingAfterBreak="0">
    <w:nsid w:val="606B275B"/>
    <w:multiLevelType w:val="multilevel"/>
    <w:tmpl w:val="173469FE"/>
    <w:lvl w:ilvl="0">
      <w:numFmt w:val="bullet"/>
      <w:lvlText w:val=""/>
      <w:lvlJc w:val="left"/>
      <w:pPr>
        <w:ind w:left="720" w:hanging="360"/>
      </w:pPr>
      <w:rPr>
        <w:rFonts w:ascii="Symbol" w:hAnsi="Symbol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D71B79"/>
    <w:multiLevelType w:val="multilevel"/>
    <w:tmpl w:val="40B273C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293145"/>
    <w:multiLevelType w:val="multilevel"/>
    <w:tmpl w:val="E62828B0"/>
    <w:lvl w:ilvl="0">
      <w:start w:val="1"/>
      <w:numFmt w:val="decimal"/>
      <w:lvlText w:val="%1."/>
      <w:lvlJc w:val="left"/>
      <w:pPr>
        <w:ind w:left="638" w:hanging="260"/>
      </w:pPr>
      <w:rPr>
        <w:rFonts w:ascii="Trebuchet MS" w:eastAsia="Trebuchet MS" w:hAnsi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28" w:hanging="2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816" w:hanging="2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904" w:hanging="2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992" w:hanging="2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6080" w:hanging="2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7168" w:hanging="2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8256" w:hanging="2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9344" w:hanging="260"/>
      </w:pPr>
      <w:rPr>
        <w:lang w:val="en-US" w:eastAsia="en-US" w:bidi="ar-SA"/>
      </w:rPr>
    </w:lvl>
  </w:abstractNum>
  <w:num w:numId="1" w16cid:durableId="1548642068">
    <w:abstractNumId w:val="0"/>
  </w:num>
  <w:num w:numId="2" w16cid:durableId="503328479">
    <w:abstractNumId w:val="1"/>
  </w:num>
  <w:num w:numId="3" w16cid:durableId="1865702585">
    <w:abstractNumId w:val="3"/>
  </w:num>
  <w:num w:numId="4" w16cid:durableId="1228418960">
    <w:abstractNumId w:val="2"/>
  </w:num>
  <w:num w:numId="5" w16cid:durableId="977489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67E9E"/>
    <w:rsid w:val="00267E9E"/>
    <w:rsid w:val="007B2077"/>
    <w:rsid w:val="00A1732B"/>
    <w:rsid w:val="00D847EF"/>
    <w:rsid w:val="00DB63A0"/>
    <w:rsid w:val="00E7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6E9B"/>
  <w15:docId w15:val="{E9F292E3-5678-4645-B662-43218A63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4"/>
      <w:ind w:left="490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6"/>
      <w:ind w:left="10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pPr>
      <w:ind w:left="1152" w:hanging="36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rPr>
      <w:rFonts w:ascii="Segoe UI" w:eastAsia="Segoe UI" w:hAnsi="Segoe UI" w:cs="Segoe UI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rPr>
      <w:rFonts w:ascii="Segoe UI" w:eastAsia="Segoe UI" w:hAnsi="Segoe UI" w:cs="Segoe UI"/>
    </w:rPr>
  </w:style>
  <w:style w:type="paragraph" w:styleId="NormalWeb">
    <w:name w:val="Normal (Web)"/>
    <w:basedOn w:val="Normal"/>
    <w:uiPriority w:val="99"/>
    <w:pPr>
      <w:widowControl/>
      <w:autoSpaceDE/>
      <w:spacing w:before="100" w:after="100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ennela-c-s-360070170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vennelareddycs2000@gmail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512</Words>
  <Characters>3459</Characters>
  <Application>Microsoft Office Word</Application>
  <DocSecurity>0</DocSecurity>
  <Lines>98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SHASHIKUMAR M E</dc:creator>
  <cp:lastModifiedBy>C S, Vennela</cp:lastModifiedBy>
  <cp:revision>2</cp:revision>
  <cp:lastPrinted>2025-11-03T13:59:00Z</cp:lastPrinted>
  <dcterms:created xsi:type="dcterms:W3CDTF">2026-04-14T07:30:00Z</dcterms:created>
  <dcterms:modified xsi:type="dcterms:W3CDTF">2026-04-14T07:30:00Z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2025-06-13T00:00:00Z</vt:filetime>
  </property>
  <property fmtid="{D5CDD505-2E9C-101B-9397-08002B2CF9AE}" pid="5" name="Producer">
    <vt:lpwstr>iOS Version 17.6.1 (Build 21G93) Quartz PDFContext, AppendMode 1.1</vt:lpwstr>
  </property>
  <property fmtid="{D5CDD505-2E9C-101B-9397-08002B2CF9AE}" pid="6" name="MSIP_Label_0ffa499d-8334-4b45-bbba-5ec17299202b_Enabled">
    <vt:lpwstr>true</vt:lpwstr>
  </property>
  <property fmtid="{D5CDD505-2E9C-101B-9397-08002B2CF9AE}" pid="7" name="MSIP_Label_0ffa499d-8334-4b45-bbba-5ec17299202b_SetDate">
    <vt:lpwstr>2026-04-14T07:30:29Z</vt:lpwstr>
  </property>
  <property fmtid="{D5CDD505-2E9C-101B-9397-08002B2CF9AE}" pid="8" name="MSIP_Label_0ffa499d-8334-4b45-bbba-5ec17299202b_Method">
    <vt:lpwstr>Standard</vt:lpwstr>
  </property>
  <property fmtid="{D5CDD505-2E9C-101B-9397-08002B2CF9AE}" pid="9" name="MSIP_Label_0ffa499d-8334-4b45-bbba-5ec17299202b_Name">
    <vt:lpwstr>SEC5-Company Restricted-Group IT</vt:lpwstr>
  </property>
  <property fmtid="{D5CDD505-2E9C-101B-9397-08002B2CF9AE}" pid="10" name="MSIP_Label_0ffa499d-8334-4b45-bbba-5ec17299202b_SiteId">
    <vt:lpwstr>76a2ae5a-9f00-4f6b-95ed-5d33d77c4d61</vt:lpwstr>
  </property>
  <property fmtid="{D5CDD505-2E9C-101B-9397-08002B2CF9AE}" pid="11" name="MSIP_Label_0ffa499d-8334-4b45-bbba-5ec17299202b_ActionId">
    <vt:lpwstr>1573a2f6-b80d-4df8-a07d-3a7aee71574b</vt:lpwstr>
  </property>
  <property fmtid="{D5CDD505-2E9C-101B-9397-08002B2CF9AE}" pid="12" name="MSIP_Label_0ffa499d-8334-4b45-bbba-5ec17299202b_ContentBits">
    <vt:lpwstr>0</vt:lpwstr>
  </property>
</Properties>
</file>